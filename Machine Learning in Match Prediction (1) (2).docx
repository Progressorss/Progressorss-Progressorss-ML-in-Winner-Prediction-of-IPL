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i/>
          <w:iCs/>
          <w:color w:val="595959" w:themeColor="text1" w:themeTint="A6"/>
          <w:sz w:val="24"/>
        </w:rPr>
        <w:id w:val="-1290352585"/>
        <w:docPartObj>
          <w:docPartGallery w:val="Cover Pages"/>
          <w:docPartUnique/>
        </w:docPartObj>
      </w:sdtPr>
      <w:sdtEndPr>
        <w:rPr>
          <w:sz w:val="22"/>
          <w:szCs w:val="22"/>
        </w:rPr>
      </w:sdtEndPr>
      <w:sdtContent>
        <w:p w14:paraId="05F61655" w14:textId="48FC0D59" w:rsidR="00D92012" w:rsidRDefault="008866E5" w:rsidP="004C51F9">
          <w:pPr>
            <w:pStyle w:val="NoSpacing"/>
            <w:jc w:val="both"/>
            <w:rPr>
              <w:sz w:val="24"/>
            </w:rPr>
          </w:pPr>
          <w:r>
            <w:rPr>
              <w:noProof/>
            </w:rPr>
            <mc:AlternateContent>
              <mc:Choice Requires="wps">
                <w:drawing>
                  <wp:anchor distT="0" distB="0" distL="114300" distR="114300" simplePos="0" relativeHeight="251661312" behindDoc="0" locked="0" layoutInCell="1" allowOverlap="0" wp14:anchorId="11F4AE86" wp14:editId="6791768B">
                    <wp:simplePos x="0" y="0"/>
                    <wp:positionH relativeFrom="margin">
                      <wp:posOffset>-577850</wp:posOffset>
                    </wp:positionH>
                    <wp:positionV relativeFrom="page">
                      <wp:posOffset>3867150</wp:posOffset>
                    </wp:positionV>
                    <wp:extent cx="6813550" cy="4997450"/>
                    <wp:effectExtent l="0" t="0" r="635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6813550" cy="4997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4ECD03" w14:textId="2568DA3C" w:rsidR="000C5C6A" w:rsidRDefault="00E3254D">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0C5C6A">
                                      <w:t>Machine Learning in Match Prediction</w:t>
                                    </w:r>
                                  </w:sdtContent>
                                </w:sdt>
                              </w:p>
                              <w:p w14:paraId="671B9FA3" w14:textId="3505785A" w:rsidR="000C5C6A" w:rsidRDefault="00E3254D" w:rsidP="00E2156C">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573917">
                                      <w:t>Winner Prediction of ipl</w:t>
                                    </w:r>
                                  </w:sdtContent>
                                </w:sdt>
                              </w:p>
                              <w:p w14:paraId="64F1DD5C" w14:textId="77777777" w:rsidR="000C5C6A" w:rsidRPr="006B7487" w:rsidRDefault="000C5C6A" w:rsidP="008866E5">
                                <w:pPr>
                                  <w:pStyle w:val="Caption"/>
                                  <w:jc w:val="right"/>
                                  <w:rPr>
                                    <w:b/>
                                    <w:bCs/>
                                    <w:sz w:val="24"/>
                                    <w:szCs w:val="24"/>
                                  </w:rPr>
                                </w:pPr>
                                <w:r w:rsidRPr="006B7487">
                                  <w:rPr>
                                    <w:b/>
                                    <w:bCs/>
                                    <w:sz w:val="24"/>
                                    <w:szCs w:val="24"/>
                                  </w:rPr>
                                  <w:t>BY:</w:t>
                                </w:r>
                              </w:p>
                              <w:p w14:paraId="56FD402D" w14:textId="28D773AA" w:rsidR="000C5C6A" w:rsidRPr="006B7487" w:rsidRDefault="000C5C6A" w:rsidP="008866E5">
                                <w:pPr>
                                  <w:pStyle w:val="Caption"/>
                                  <w:jc w:val="right"/>
                                  <w:rPr>
                                    <w:sz w:val="24"/>
                                    <w:szCs w:val="24"/>
                                  </w:rPr>
                                </w:pPr>
                                <w:r w:rsidRPr="006B7487">
                                  <w:rPr>
                                    <w:sz w:val="24"/>
                                    <w:szCs w:val="24"/>
                                  </w:rPr>
                                  <w:t>Abhishek Mane (20bds001)</w:t>
                                </w:r>
                              </w:p>
                              <w:p w14:paraId="4C93D590" w14:textId="21F673E9" w:rsidR="000C5C6A" w:rsidRPr="006B7487" w:rsidRDefault="000C5C6A" w:rsidP="008866E5">
                                <w:pPr>
                                  <w:pStyle w:val="Caption"/>
                                  <w:jc w:val="right"/>
                                  <w:rPr>
                                    <w:sz w:val="24"/>
                                    <w:szCs w:val="24"/>
                                  </w:rPr>
                                </w:pPr>
                                <w:r w:rsidRPr="006B7487">
                                  <w:rPr>
                                    <w:sz w:val="24"/>
                                    <w:szCs w:val="24"/>
                                  </w:rPr>
                                  <w:t xml:space="preserve">                                                        Amit Kumar Verma (20bds005) </w:t>
                                </w:r>
                              </w:p>
                              <w:p w14:paraId="5E74DFA2" w14:textId="5397AF0A" w:rsidR="000C5C6A" w:rsidRPr="006B7487" w:rsidRDefault="000C5C6A" w:rsidP="008866E5">
                                <w:pPr>
                                  <w:pStyle w:val="Caption"/>
                                  <w:jc w:val="right"/>
                                  <w:rPr>
                                    <w:sz w:val="24"/>
                                    <w:szCs w:val="24"/>
                                  </w:rPr>
                                </w:pPr>
                                <w:r w:rsidRPr="006B7487">
                                  <w:rPr>
                                    <w:sz w:val="24"/>
                                    <w:szCs w:val="24"/>
                                  </w:rPr>
                                  <w:t xml:space="preserve">                                                Ashutosh Rana (20bds011)</w:t>
                                </w:r>
                              </w:p>
                              <w:p w14:paraId="44B44063" w14:textId="64E655B4" w:rsidR="000C5C6A" w:rsidRPr="006B7487" w:rsidRDefault="000C5C6A" w:rsidP="008866E5">
                                <w:pPr>
                                  <w:pStyle w:val="Caption"/>
                                  <w:jc w:val="right"/>
                                  <w:rPr>
                                    <w:sz w:val="24"/>
                                    <w:szCs w:val="24"/>
                                  </w:rPr>
                                </w:pPr>
                                <w:r w:rsidRPr="006B7487">
                                  <w:rPr>
                                    <w:sz w:val="24"/>
                                    <w:szCs w:val="24"/>
                                  </w:rPr>
                                  <w:t xml:space="preserve">                                                      Gagan Vadlamudi (20bds019) </w:t>
                                </w:r>
                              </w:p>
                              <w:p w14:paraId="5216FD71" w14:textId="6A6DD372" w:rsidR="000C5C6A" w:rsidRPr="006B7487" w:rsidRDefault="000C5C6A" w:rsidP="008866E5">
                                <w:pPr>
                                  <w:pStyle w:val="Caption"/>
                                  <w:jc w:val="right"/>
                                  <w:rPr>
                                    <w:sz w:val="24"/>
                                    <w:szCs w:val="24"/>
                                  </w:rPr>
                                </w:pPr>
                                <w:r w:rsidRPr="006B7487">
                                  <w:rPr>
                                    <w:sz w:val="24"/>
                                    <w:szCs w:val="24"/>
                                  </w:rPr>
                                  <w:t xml:space="preserve">                                                                   Suyash Nishikant Kamble (20bds029) </w:t>
                                </w:r>
                              </w:p>
                              <w:p w14:paraId="5705ABF8" w14:textId="4C17F39D" w:rsidR="000C5C6A" w:rsidRPr="006B7487" w:rsidRDefault="000C5C6A" w:rsidP="008866E5">
                                <w:pPr>
                                  <w:pStyle w:val="Caption"/>
                                  <w:jc w:val="right"/>
                                  <w:rPr>
                                    <w:sz w:val="24"/>
                                    <w:szCs w:val="24"/>
                                  </w:rPr>
                                </w:pPr>
                                <w:r w:rsidRPr="006B7487">
                                  <w:rPr>
                                    <w:sz w:val="24"/>
                                    <w:szCs w:val="24"/>
                                  </w:rPr>
                                  <w:t xml:space="preserve">                                                          Praveen Gundyagol (20bds042)</w:t>
                                </w:r>
                              </w:p>
                              <w:p w14:paraId="0FA333B8" w14:textId="2231680B" w:rsidR="000C5C6A" w:rsidRPr="006B7487" w:rsidRDefault="000C5C6A" w:rsidP="008866E5">
                                <w:pPr>
                                  <w:pStyle w:val="Caption"/>
                                  <w:jc w:val="right"/>
                                  <w:rPr>
                                    <w:sz w:val="24"/>
                                    <w:szCs w:val="24"/>
                                  </w:rPr>
                                </w:pPr>
                                <w:r w:rsidRPr="006B7487">
                                  <w:rPr>
                                    <w:sz w:val="24"/>
                                    <w:szCs w:val="24"/>
                                  </w:rPr>
                                  <w:t xml:space="preserve">                                                                                     Surasani Venkata Amarnadh Reddy (20bds055) </w:t>
                                </w:r>
                              </w:p>
                              <w:p w14:paraId="0303DF88" w14:textId="0A9DC79B" w:rsidR="000C5C6A" w:rsidRPr="006B7487" w:rsidRDefault="000C5C6A" w:rsidP="008866E5">
                                <w:pPr>
                                  <w:pStyle w:val="Caption"/>
                                  <w:jc w:val="right"/>
                                  <w:rPr>
                                    <w:sz w:val="24"/>
                                    <w:szCs w:val="24"/>
                                  </w:rPr>
                                </w:pPr>
                                <w:r w:rsidRPr="006B7487">
                                  <w:rPr>
                                    <w:sz w:val="24"/>
                                    <w:szCs w:val="24"/>
                                  </w:rPr>
                                  <w:t xml:space="preserve">                                                                   Karuna Prakash Veepuri (20bds062)</w:t>
                                </w:r>
                              </w:p>
                              <w:p w14:paraId="46A31509" w14:textId="08A80298" w:rsidR="000C5C6A" w:rsidRPr="006B7487" w:rsidRDefault="000C5C6A" w:rsidP="008866E5">
                                <w:pPr>
                                  <w:pStyle w:val="Caption"/>
                                  <w:jc w:val="right"/>
                                  <w:rPr>
                                    <w:sz w:val="24"/>
                                    <w:szCs w:val="24"/>
                                  </w:rPr>
                                </w:pPr>
                                <w:r w:rsidRPr="006B7487">
                                  <w:rPr>
                                    <w:sz w:val="24"/>
                                    <w:szCs w:val="24"/>
                                  </w:rPr>
                                  <w:t xml:space="preserve">                                                                      Yogesh Parashram Shinde (20bds065)</w:t>
                                </w:r>
                              </w:p>
                              <w:p w14:paraId="5F5BCAAD" w14:textId="77777777" w:rsidR="000C5C6A" w:rsidRPr="00E2156C" w:rsidRDefault="000C5C6A" w:rsidP="00E2156C">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F4AE86" id="_x0000_t202" coordsize="21600,21600" o:spt="202" path="m,l,21600r21600,l21600,xe">
                    <v:stroke joinstyle="miter"/>
                    <v:path gradientshapeok="t" o:connecttype="rect"/>
                  </v:shapetype>
                  <v:shape id="Text Box 21" o:spid="_x0000_s1026" type="#_x0000_t202" style="position:absolute;left:0;text-align:left;margin-left:-45.5pt;margin-top:304.5pt;width:536.5pt;height:39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" o:allowoverlap="f" filled="f" stroked="f" strokeweight=".5pt">
                    <v:textbox inset="0,0,0,0">
                      <w:txbxContent>
                        <w:p w14:paraId="214ECD03" w14:textId="2568DA3C" w:rsidR="000C5C6A" w:rsidRDefault="000C5C6A">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t>Machine Learning in Match Prediction</w:t>
                              </w:r>
                            </w:sdtContent>
                          </w:sdt>
                        </w:p>
                        <w:p w14:paraId="671B9FA3" w14:textId="3505785A" w:rsidR="000C5C6A" w:rsidRDefault="000C5C6A" w:rsidP="00E2156C">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00573917">
                                <w:t>Winner Prediction of ipl</w:t>
                              </w:r>
                            </w:sdtContent>
                          </w:sdt>
                        </w:p>
                        <w:p w14:paraId="64F1DD5C" w14:textId="77777777" w:rsidR="000C5C6A" w:rsidRPr="006B7487" w:rsidRDefault="000C5C6A" w:rsidP="008866E5">
                          <w:pPr>
                            <w:pStyle w:val="Caption"/>
                            <w:jc w:val="right"/>
                            <w:rPr>
                              <w:b/>
                              <w:bCs/>
                              <w:sz w:val="24"/>
                              <w:szCs w:val="24"/>
                            </w:rPr>
                          </w:pPr>
                          <w:r w:rsidRPr="006B7487">
                            <w:rPr>
                              <w:b/>
                              <w:bCs/>
                              <w:sz w:val="24"/>
                              <w:szCs w:val="24"/>
                            </w:rPr>
                            <w:t>BY:</w:t>
                          </w:r>
                        </w:p>
                        <w:p w14:paraId="56FD402D" w14:textId="28D773AA" w:rsidR="000C5C6A" w:rsidRPr="006B7487" w:rsidRDefault="000C5C6A" w:rsidP="008866E5">
                          <w:pPr>
                            <w:pStyle w:val="Caption"/>
                            <w:jc w:val="right"/>
                            <w:rPr>
                              <w:sz w:val="24"/>
                              <w:szCs w:val="24"/>
                            </w:rPr>
                          </w:pPr>
                          <w:r w:rsidRPr="006B7487">
                            <w:rPr>
                              <w:sz w:val="24"/>
                              <w:szCs w:val="24"/>
                            </w:rPr>
                            <w:t>Abhishek Mane (20bds001)</w:t>
                          </w:r>
                        </w:p>
                        <w:p w14:paraId="4C93D590" w14:textId="21F673E9" w:rsidR="000C5C6A" w:rsidRPr="006B7487" w:rsidRDefault="000C5C6A" w:rsidP="008866E5">
                          <w:pPr>
                            <w:pStyle w:val="Caption"/>
                            <w:jc w:val="right"/>
                            <w:rPr>
                              <w:sz w:val="24"/>
                              <w:szCs w:val="24"/>
                            </w:rPr>
                          </w:pPr>
                          <w:r w:rsidRPr="006B7487">
                            <w:rPr>
                              <w:sz w:val="24"/>
                              <w:szCs w:val="24"/>
                            </w:rPr>
                            <w:t xml:space="preserve">                                                        Amit Kumar Verma (20bds005) </w:t>
                          </w:r>
                        </w:p>
                        <w:p w14:paraId="5E74DFA2" w14:textId="5397AF0A" w:rsidR="000C5C6A" w:rsidRPr="006B7487" w:rsidRDefault="000C5C6A" w:rsidP="008866E5">
                          <w:pPr>
                            <w:pStyle w:val="Caption"/>
                            <w:jc w:val="right"/>
                            <w:rPr>
                              <w:sz w:val="24"/>
                              <w:szCs w:val="24"/>
                            </w:rPr>
                          </w:pPr>
                          <w:r w:rsidRPr="006B7487">
                            <w:rPr>
                              <w:sz w:val="24"/>
                              <w:szCs w:val="24"/>
                            </w:rPr>
                            <w:t xml:space="preserve">                                                Ashutosh Rana (20bds011)</w:t>
                          </w:r>
                        </w:p>
                        <w:p w14:paraId="44B44063" w14:textId="64E655B4" w:rsidR="000C5C6A" w:rsidRPr="006B7487" w:rsidRDefault="000C5C6A" w:rsidP="008866E5">
                          <w:pPr>
                            <w:pStyle w:val="Caption"/>
                            <w:jc w:val="right"/>
                            <w:rPr>
                              <w:sz w:val="24"/>
                              <w:szCs w:val="24"/>
                            </w:rPr>
                          </w:pPr>
                          <w:r w:rsidRPr="006B7487">
                            <w:rPr>
                              <w:sz w:val="24"/>
                              <w:szCs w:val="24"/>
                            </w:rPr>
                            <w:t xml:space="preserve">                                                      </w:t>
                          </w:r>
                          <w:proofErr w:type="spellStart"/>
                          <w:r w:rsidRPr="006B7487">
                            <w:rPr>
                              <w:sz w:val="24"/>
                              <w:szCs w:val="24"/>
                            </w:rPr>
                            <w:t>Gagan</w:t>
                          </w:r>
                          <w:proofErr w:type="spellEnd"/>
                          <w:r w:rsidRPr="006B7487">
                            <w:rPr>
                              <w:sz w:val="24"/>
                              <w:szCs w:val="24"/>
                            </w:rPr>
                            <w:t xml:space="preserve"> </w:t>
                          </w:r>
                          <w:proofErr w:type="spellStart"/>
                          <w:r w:rsidRPr="006B7487">
                            <w:rPr>
                              <w:sz w:val="24"/>
                              <w:szCs w:val="24"/>
                            </w:rPr>
                            <w:t>Vadlamudi</w:t>
                          </w:r>
                          <w:proofErr w:type="spellEnd"/>
                          <w:r w:rsidRPr="006B7487">
                            <w:rPr>
                              <w:sz w:val="24"/>
                              <w:szCs w:val="24"/>
                            </w:rPr>
                            <w:t xml:space="preserve"> (20bds019) </w:t>
                          </w:r>
                        </w:p>
                        <w:p w14:paraId="5216FD71" w14:textId="6A6DD372" w:rsidR="000C5C6A" w:rsidRPr="006B7487" w:rsidRDefault="000C5C6A" w:rsidP="008866E5">
                          <w:pPr>
                            <w:pStyle w:val="Caption"/>
                            <w:jc w:val="right"/>
                            <w:rPr>
                              <w:sz w:val="24"/>
                              <w:szCs w:val="24"/>
                            </w:rPr>
                          </w:pPr>
                          <w:r w:rsidRPr="006B7487">
                            <w:rPr>
                              <w:sz w:val="24"/>
                              <w:szCs w:val="24"/>
                            </w:rPr>
                            <w:t xml:space="preserve">                                                                   Suyash </w:t>
                          </w:r>
                          <w:proofErr w:type="spellStart"/>
                          <w:r w:rsidRPr="006B7487">
                            <w:rPr>
                              <w:sz w:val="24"/>
                              <w:szCs w:val="24"/>
                            </w:rPr>
                            <w:t>Nishikant</w:t>
                          </w:r>
                          <w:proofErr w:type="spellEnd"/>
                          <w:r w:rsidRPr="006B7487">
                            <w:rPr>
                              <w:sz w:val="24"/>
                              <w:szCs w:val="24"/>
                            </w:rPr>
                            <w:t xml:space="preserve"> Kamble (20bds029) </w:t>
                          </w:r>
                        </w:p>
                        <w:p w14:paraId="5705ABF8" w14:textId="4C17F39D" w:rsidR="000C5C6A" w:rsidRPr="006B7487" w:rsidRDefault="000C5C6A" w:rsidP="008866E5">
                          <w:pPr>
                            <w:pStyle w:val="Caption"/>
                            <w:jc w:val="right"/>
                            <w:rPr>
                              <w:sz w:val="24"/>
                              <w:szCs w:val="24"/>
                            </w:rPr>
                          </w:pPr>
                          <w:r w:rsidRPr="006B7487">
                            <w:rPr>
                              <w:sz w:val="24"/>
                              <w:szCs w:val="24"/>
                            </w:rPr>
                            <w:t xml:space="preserve">                                                          Praveen </w:t>
                          </w:r>
                          <w:proofErr w:type="spellStart"/>
                          <w:r w:rsidRPr="006B7487">
                            <w:rPr>
                              <w:sz w:val="24"/>
                              <w:szCs w:val="24"/>
                            </w:rPr>
                            <w:t>Gundyagol</w:t>
                          </w:r>
                          <w:proofErr w:type="spellEnd"/>
                          <w:r w:rsidRPr="006B7487">
                            <w:rPr>
                              <w:sz w:val="24"/>
                              <w:szCs w:val="24"/>
                            </w:rPr>
                            <w:t xml:space="preserve"> (20bds042)</w:t>
                          </w:r>
                        </w:p>
                        <w:p w14:paraId="0FA333B8" w14:textId="2231680B" w:rsidR="000C5C6A" w:rsidRPr="006B7487" w:rsidRDefault="000C5C6A" w:rsidP="008866E5">
                          <w:pPr>
                            <w:pStyle w:val="Caption"/>
                            <w:jc w:val="right"/>
                            <w:rPr>
                              <w:sz w:val="24"/>
                              <w:szCs w:val="24"/>
                            </w:rPr>
                          </w:pPr>
                          <w:r w:rsidRPr="006B7487">
                            <w:rPr>
                              <w:sz w:val="24"/>
                              <w:szCs w:val="24"/>
                            </w:rPr>
                            <w:t xml:space="preserve">                                                                                     </w:t>
                          </w:r>
                          <w:proofErr w:type="spellStart"/>
                          <w:r w:rsidRPr="006B7487">
                            <w:rPr>
                              <w:sz w:val="24"/>
                              <w:szCs w:val="24"/>
                            </w:rPr>
                            <w:t>Surasani</w:t>
                          </w:r>
                          <w:proofErr w:type="spellEnd"/>
                          <w:r w:rsidRPr="006B7487">
                            <w:rPr>
                              <w:sz w:val="24"/>
                              <w:szCs w:val="24"/>
                            </w:rPr>
                            <w:t xml:space="preserve"> Venkata </w:t>
                          </w:r>
                          <w:proofErr w:type="spellStart"/>
                          <w:r w:rsidRPr="006B7487">
                            <w:rPr>
                              <w:sz w:val="24"/>
                              <w:szCs w:val="24"/>
                            </w:rPr>
                            <w:t>Amarnadh</w:t>
                          </w:r>
                          <w:proofErr w:type="spellEnd"/>
                          <w:r w:rsidRPr="006B7487">
                            <w:rPr>
                              <w:sz w:val="24"/>
                              <w:szCs w:val="24"/>
                            </w:rPr>
                            <w:t xml:space="preserve"> Reddy (20bds055) </w:t>
                          </w:r>
                        </w:p>
                        <w:p w14:paraId="0303DF88" w14:textId="0A9DC79B" w:rsidR="000C5C6A" w:rsidRPr="006B7487" w:rsidRDefault="000C5C6A" w:rsidP="008866E5">
                          <w:pPr>
                            <w:pStyle w:val="Caption"/>
                            <w:jc w:val="right"/>
                            <w:rPr>
                              <w:sz w:val="24"/>
                              <w:szCs w:val="24"/>
                            </w:rPr>
                          </w:pPr>
                          <w:r w:rsidRPr="006B7487">
                            <w:rPr>
                              <w:sz w:val="24"/>
                              <w:szCs w:val="24"/>
                            </w:rPr>
                            <w:t xml:space="preserve">                                                                   Karuna Prakash </w:t>
                          </w:r>
                          <w:proofErr w:type="spellStart"/>
                          <w:r w:rsidRPr="006B7487">
                            <w:rPr>
                              <w:sz w:val="24"/>
                              <w:szCs w:val="24"/>
                            </w:rPr>
                            <w:t>Veepuri</w:t>
                          </w:r>
                          <w:proofErr w:type="spellEnd"/>
                          <w:r w:rsidRPr="006B7487">
                            <w:rPr>
                              <w:sz w:val="24"/>
                              <w:szCs w:val="24"/>
                            </w:rPr>
                            <w:t xml:space="preserve"> (20bds062)</w:t>
                          </w:r>
                        </w:p>
                        <w:p w14:paraId="46A31509" w14:textId="08A80298" w:rsidR="000C5C6A" w:rsidRPr="006B7487" w:rsidRDefault="000C5C6A" w:rsidP="008866E5">
                          <w:pPr>
                            <w:pStyle w:val="Caption"/>
                            <w:jc w:val="right"/>
                            <w:rPr>
                              <w:sz w:val="24"/>
                              <w:szCs w:val="24"/>
                            </w:rPr>
                          </w:pPr>
                          <w:r w:rsidRPr="006B7487">
                            <w:rPr>
                              <w:sz w:val="24"/>
                              <w:szCs w:val="24"/>
                            </w:rPr>
                            <w:t xml:space="preserve">                                                                      Yogesh </w:t>
                          </w:r>
                          <w:proofErr w:type="spellStart"/>
                          <w:r w:rsidRPr="006B7487">
                            <w:rPr>
                              <w:sz w:val="24"/>
                              <w:szCs w:val="24"/>
                            </w:rPr>
                            <w:t>Parashram</w:t>
                          </w:r>
                          <w:proofErr w:type="spellEnd"/>
                          <w:r w:rsidRPr="006B7487">
                            <w:rPr>
                              <w:sz w:val="24"/>
                              <w:szCs w:val="24"/>
                            </w:rPr>
                            <w:t xml:space="preserve"> Shinde (20bds065)</w:t>
                          </w:r>
                        </w:p>
                        <w:p w14:paraId="5F5BCAAD" w14:textId="77777777" w:rsidR="000C5C6A" w:rsidRPr="00E2156C" w:rsidRDefault="000C5C6A" w:rsidP="00E2156C">
                          <w:pPr>
                            <w:jc w:val="right"/>
                          </w:pPr>
                        </w:p>
                      </w:txbxContent>
                    </v:textbox>
                    <w10:wrap type="square" anchorx="margin" anchory="page"/>
                  </v:shape>
                </w:pict>
              </mc:Fallback>
            </mc:AlternateContent>
          </w:r>
          <w:r w:rsidR="004C51F9">
            <w:rPr>
              <w:noProof/>
            </w:rPr>
            <w:drawing>
              <wp:inline distT="0" distB="0" distL="0" distR="0" wp14:anchorId="551D0FAA" wp14:editId="6137CFB3">
                <wp:extent cx="5594350" cy="2765155"/>
                <wp:effectExtent l="0" t="0" r="6350" b="0"/>
                <wp:docPr id="7" name="Picture 2" descr="Technology-in-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y-in-Sport.jpg"/>
                        <pic:cNvPicPr/>
                      </pic:nvPicPr>
                      <pic:blipFill>
                        <a:blip r:embed="rId10"/>
                        <a:stretch>
                          <a:fillRect/>
                        </a:stretch>
                      </pic:blipFill>
                      <pic:spPr>
                        <a:xfrm>
                          <a:off x="0" y="0"/>
                          <a:ext cx="5618761" cy="2777221"/>
                        </a:xfrm>
                        <a:prstGeom prst="rect">
                          <a:avLst/>
                        </a:prstGeom>
                        <a:ln>
                          <a:noFill/>
                        </a:ln>
                        <a:effectLst>
                          <a:softEdge rad="112500"/>
                        </a:effectLst>
                      </pic:spPr>
                    </pic:pic>
                  </a:graphicData>
                </a:graphic>
              </wp:inline>
            </w:drawing>
          </w:r>
          <w:r w:rsidR="000C5C6A">
            <w:rPr>
              <w:noProof/>
            </w:rPr>
            <mc:AlternateContent>
              <mc:Choice Requires="wps">
                <w:drawing>
                  <wp:anchor distT="0" distB="0" distL="114300" distR="114300" simplePos="0" relativeHeight="251660288" behindDoc="0" locked="0" layoutInCell="1" allowOverlap="0" wp14:anchorId="1B58DE87" wp14:editId="3B5DA0F5">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5DC1F" w14:textId="06970561" w:rsidR="000C5C6A" w:rsidRDefault="00E3254D">
                                <w:pPr>
                                  <w:pStyle w:val="ContactInfo"/>
                                </w:pPr>
                                <w:sdt>
                                  <w:sdtPr>
                                    <w:alias w:val="Name"/>
                                    <w:tag w:val=""/>
                                    <w:id w:val="-304397026"/>
                                    <w:dataBinding w:prefixMappings="xmlns:ns0='http://purl.org/dc/elements/1.1/' xmlns:ns1='http://schemas.openxmlformats.org/package/2006/metadata/core-properties' " w:xpath="/ns1:coreProperties[1]/ns0:creator[1]" w:storeItemID="{6C3C8BC8-F283-45AE-878A-BAB7291924A1}"/>
                                    <w:text/>
                                  </w:sdtPr>
                                  <w:sdtEndPr/>
                                  <w:sdtContent>
                                    <w:r w:rsidR="000C5C6A">
                                      <w:t>Progressors</w:t>
                                    </w:r>
                                  </w:sdtContent>
                                </w:sdt>
                                <w:r w:rsidR="000C5C6A">
                                  <w:t> | </w:t>
                                </w:r>
                                <w:sdt>
                                  <w:sdtPr>
                                    <w:alias w:val="Course Title"/>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0C5C6A">
                                      <w:t>ML in Match Prediction</w:t>
                                    </w:r>
                                  </w:sdtContent>
                                </w:sdt>
                                <w:r w:rsidR="000C5C6A">
                                  <w:t> | </w:t>
                                </w:r>
                                <w:sdt>
                                  <w:sdtPr>
                                    <w:alias w:val="Date"/>
                                    <w:tag w:val=""/>
                                    <w:id w:val="2032065285"/>
                                    <w:dataBinding w:prefixMappings="xmlns:ns0='http://schemas.microsoft.com/office/2006/coverPageProps' " w:xpath="/ns0:CoverPageProperties[1]/ns0:PublishDate[1]" w:storeItemID="{55AF091B-3C7A-41E3-B477-F2FDAA23CFDA}"/>
                                    <w:date w:fullDate="2021-05-09T00:00:00Z">
                                      <w:dateFormat w:val="MMMM d, yyyy"/>
                                      <w:lid w:val="en-US"/>
                                      <w:storeMappedDataAs w:val="dateTime"/>
                                      <w:calendar w:val="gregorian"/>
                                    </w:date>
                                  </w:sdtPr>
                                  <w:sdtEndPr/>
                                  <w:sdtContent>
                                    <w:r w:rsidR="000C5C6A">
                                      <w:t>May 9, 2021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B58DE87" id="Text Box 20" o:spid="_x0000_s1027"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M8rQZHoCAABjBQAADgAA&#10;AAAAAAAAAAAAAAAuAgAAZHJzL2Uyb0RvYy54bWxQSwECLQAUAAYACAAAACEAalEq09sAAAAEAQAA&#10;DwAAAAAAAAAAAAAAAADUBAAAZHJzL2Rvd25yZXYueG1sUEsFBgAAAAAEAAQA8wAAANwFAAAAAA==&#10;" o:allowoverlap="f" filled="f" stroked="f" strokeweight=".5pt">
                    <v:textbox style="mso-fit-shape-to-text:t" inset="0,,0">
                      <w:txbxContent>
                        <w:p w14:paraId="2E05DC1F" w14:textId="06970561" w:rsidR="000C5C6A" w:rsidRDefault="000C5C6A">
                          <w:pPr>
                            <w:pStyle w:val="ContactInfo"/>
                          </w:pPr>
                          <w:sdt>
                            <w:sdtPr>
                              <w:alias w:val="Name"/>
                              <w:tag w:val=""/>
                              <w:id w:val="-304397026"/>
                              <w:placeholder>
                                <w:docPart w:val="96815569824443D591BA65D2BDB0158E"/>
                              </w:placeholder>
                              <w:dataBinding w:prefixMappings="xmlns:ns0='http://purl.org/dc/elements/1.1/' xmlns:ns1='http://schemas.openxmlformats.org/package/2006/metadata/core-properties' " w:xpath="/ns1:coreProperties[1]/ns0:creator[1]" w:storeItemID="{6C3C8BC8-F283-45AE-878A-BAB7291924A1}"/>
                              <w:text/>
                            </w:sdtPr>
                            <w:sdtContent>
                              <w:r>
                                <w:t>Progressors</w:t>
                              </w:r>
                            </w:sdtContent>
                          </w:sdt>
                          <w:r>
                            <w:t> | </w:t>
                          </w:r>
                          <w:sdt>
                            <w:sdtPr>
                              <w:alias w:val="Course Title"/>
                              <w:tag w:val=""/>
                              <w:id w:val="-728219936"/>
                              <w:placeholder>
                                <w:docPart w:val="E6569E2E9DB54CD6B3B987B2170BD01A"/>
                              </w:placeholder>
                              <w:dataBinding w:prefixMappings="xmlns:ns0='http://purl.org/dc/elements/1.1/' xmlns:ns1='http://schemas.openxmlformats.org/package/2006/metadata/core-properties' " w:xpath="/ns1:coreProperties[1]/ns1:keywords[1]" w:storeItemID="{6C3C8BC8-F283-45AE-878A-BAB7291924A1}"/>
                              <w:text/>
                            </w:sdtPr>
                            <w:sdtContent>
                              <w:r>
                                <w:t>ML in Match Prediction</w:t>
                              </w:r>
                            </w:sdtContent>
                          </w:sdt>
                          <w:r>
                            <w:t> | </w:t>
                          </w:r>
                          <w:sdt>
                            <w:sdtPr>
                              <w:alias w:val="Date"/>
                              <w:tag w:val=""/>
                              <w:id w:val="2032065285"/>
                              <w:placeholder>
                                <w:docPart w:val="929AC390EE9046D59EF9D8206336B804"/>
                              </w:placeholder>
                              <w:dataBinding w:prefixMappings="xmlns:ns0='http://schemas.microsoft.com/office/2006/coverPageProps' " w:xpath="/ns0:CoverPageProperties[1]/ns0:PublishDate[1]" w:storeItemID="{55AF091B-3C7A-41E3-B477-F2FDAA23CFDA}"/>
                              <w:date w:fullDate="2021-05-09T00:00:00Z">
                                <w:dateFormat w:val="MMMM d, yyyy"/>
                                <w:lid w:val="en-US"/>
                                <w:storeMappedDataAs w:val="dateTime"/>
                                <w:calendar w:val="gregorian"/>
                              </w:date>
                            </w:sdtPr>
                            <w:sdtContent>
                              <w:r>
                                <w:t>May 9, 2021</w:t>
                              </w:r>
                            </w:sdtContent>
                          </w:sdt>
                        </w:p>
                      </w:txbxContent>
                    </v:textbox>
                    <w10:wrap type="square" anchorx="margin" anchory="margin"/>
                  </v:shape>
                </w:pict>
              </mc:Fallback>
            </mc:AlternateContent>
          </w:r>
        </w:p>
        <w:p w14:paraId="0FF18057" w14:textId="77777777" w:rsidR="008866E5" w:rsidRPr="006B7487" w:rsidRDefault="008866E5" w:rsidP="008866E5">
          <w:pPr>
            <w:pStyle w:val="Heading1"/>
            <w:rPr>
              <w:rStyle w:val="Emphasis"/>
            </w:rPr>
          </w:pPr>
          <w:r w:rsidRPr="006B7487">
            <w:rPr>
              <w:rStyle w:val="Emphasis"/>
            </w:rPr>
            <w:lastRenderedPageBreak/>
            <w:t>What is Machine learning?</w:t>
          </w:r>
        </w:p>
        <w:p w14:paraId="37250899" w14:textId="77777777" w:rsidR="008866E5" w:rsidRPr="006B7487" w:rsidRDefault="008866E5" w:rsidP="008866E5">
          <w:pPr>
            <w:pStyle w:val="Caption"/>
            <w:rPr>
              <w:i w:val="0"/>
              <w:iCs w:val="0"/>
              <w:sz w:val="22"/>
              <w:szCs w:val="22"/>
            </w:rPr>
          </w:pPr>
          <w:r w:rsidRPr="008866E5">
            <w:rPr>
              <w:i w:val="0"/>
              <w:iCs w:val="0"/>
              <w:sz w:val="22"/>
              <w:szCs w:val="22"/>
            </w:rPr>
            <w:t>Machine learning is the study of computer algorithms that improve automatically through experience and by the use of data. It is seen as a part of artificial intelligence</w:t>
          </w:r>
          <w:r w:rsidRPr="006B7487">
            <w:rPr>
              <w:i w:val="0"/>
              <w:iCs w:val="0"/>
              <w:sz w:val="22"/>
              <w:szCs w:val="22"/>
            </w:rPr>
            <w:t>.</w:t>
          </w:r>
        </w:p>
        <w:p w14:paraId="6FD1B309" w14:textId="77777777" w:rsidR="008866E5" w:rsidRPr="006B7487" w:rsidRDefault="008866E5" w:rsidP="008866E5">
          <w:pPr>
            <w:pStyle w:val="Caption"/>
            <w:rPr>
              <w:i w:val="0"/>
              <w:iCs w:val="0"/>
              <w:sz w:val="22"/>
              <w:szCs w:val="22"/>
            </w:rPr>
          </w:pPr>
          <w:r w:rsidRPr="006B7487">
            <w:rPr>
              <w:i w:val="0"/>
              <w:iCs w:val="0"/>
              <w:sz w:val="22"/>
              <w:szCs w:val="22"/>
            </w:rPr>
            <w:t>In simple Words,</w:t>
          </w:r>
        </w:p>
        <w:p w14:paraId="156F4FD3" w14:textId="77777777" w:rsidR="006B7487" w:rsidRDefault="008866E5" w:rsidP="008866E5">
          <w:pPr>
            <w:pStyle w:val="Caption"/>
            <w:rPr>
              <w:i w:val="0"/>
              <w:iCs w:val="0"/>
              <w:sz w:val="22"/>
              <w:szCs w:val="22"/>
            </w:rPr>
          </w:pPr>
          <w:r w:rsidRPr="006B7487">
            <w:rPr>
              <w:i w:val="0"/>
              <w:iCs w:val="0"/>
              <w:sz w:val="22"/>
              <w:szCs w:val="22"/>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to learn for themselves.</w:t>
          </w:r>
        </w:p>
        <w:p w14:paraId="1D66A4F0" w14:textId="77777777" w:rsidR="006B7487" w:rsidRDefault="006B7487" w:rsidP="008866E5">
          <w:pPr>
            <w:pStyle w:val="Caption"/>
            <w:rPr>
              <w:i w:val="0"/>
              <w:iCs w:val="0"/>
              <w:sz w:val="22"/>
              <w:szCs w:val="22"/>
            </w:rPr>
          </w:pPr>
        </w:p>
        <w:p w14:paraId="18BB118D" w14:textId="7082186D" w:rsidR="006B7487" w:rsidRPr="006B7487" w:rsidRDefault="006B7487" w:rsidP="008866E5">
          <w:pPr>
            <w:pStyle w:val="Caption"/>
            <w:rPr>
              <w:rStyle w:val="Emphasis"/>
              <w:i w:val="0"/>
              <w:iCs w:val="0"/>
              <w:sz w:val="30"/>
              <w:szCs w:val="30"/>
            </w:rPr>
          </w:pPr>
          <w:r w:rsidRPr="006B7487">
            <w:rPr>
              <w:rStyle w:val="Emphasis"/>
              <w:i w:val="0"/>
              <w:iCs w:val="0"/>
              <w:sz w:val="30"/>
              <w:szCs w:val="30"/>
            </w:rPr>
            <w:t>Use of Machine Learning in different sections of Sports:</w:t>
          </w:r>
        </w:p>
        <w:p w14:paraId="1F2606C7" w14:textId="77777777" w:rsidR="006B7487" w:rsidRPr="006B7487" w:rsidRDefault="006B7487" w:rsidP="006B7487">
          <w:pPr>
            <w:pStyle w:val="Caption"/>
            <w:rPr>
              <w:i w:val="0"/>
              <w:iCs w:val="0"/>
              <w:sz w:val="22"/>
              <w:szCs w:val="22"/>
            </w:rPr>
          </w:pPr>
          <w:r w:rsidRPr="006B7487">
            <w:rPr>
              <w:i w:val="0"/>
              <w:iCs w:val="0"/>
              <w:sz w:val="22"/>
              <w:szCs w:val="22"/>
            </w:rPr>
            <w:t>Machine learning in sport is continuously used for the most varied uses, creating a branch in its own right like Sports analytics. Sports Analytics differs in various areas such as</w:t>
          </w:r>
        </w:p>
        <w:p w14:paraId="10DEBA24" w14:textId="77777777" w:rsidR="006B7487" w:rsidRPr="006B7487" w:rsidRDefault="006B7487" w:rsidP="006B7487">
          <w:pPr>
            <w:pStyle w:val="Caption"/>
            <w:rPr>
              <w:i w:val="0"/>
              <w:iCs w:val="0"/>
              <w:sz w:val="22"/>
              <w:szCs w:val="22"/>
            </w:rPr>
          </w:pPr>
          <w:r w:rsidRPr="006B7487">
            <w:rPr>
              <w:i w:val="0"/>
              <w:iCs w:val="0"/>
              <w:sz w:val="22"/>
              <w:szCs w:val="22"/>
            </w:rPr>
            <w:t>Sports Analytics is the process that identifies and acquires knowledge and insight into the performance of potential players based on the use of a variety of data sources such as game data and individual player performance data. This advanced and sophisticated type of analysis should be able to extract valuable usable information that coaches can use.</w:t>
          </w:r>
        </w:p>
        <w:p w14:paraId="4B97B33F" w14:textId="77777777" w:rsidR="006B7487" w:rsidRPr="006B7487" w:rsidRDefault="006B7487" w:rsidP="006B7487">
          <w:pPr>
            <w:pStyle w:val="Caption"/>
            <w:rPr>
              <w:i w:val="0"/>
              <w:iCs w:val="0"/>
              <w:sz w:val="22"/>
              <w:szCs w:val="22"/>
            </w:rPr>
          </w:pPr>
          <w:r w:rsidRPr="006B7487">
            <w:rPr>
              <w:i w:val="0"/>
              <w:iCs w:val="0"/>
              <w:sz w:val="22"/>
              <w:szCs w:val="22"/>
            </w:rPr>
            <w:t>Sports Analytics can be used in infinite ways including:</w:t>
          </w:r>
        </w:p>
        <w:p w14:paraId="15C44C42" w14:textId="77777777" w:rsidR="006B7487" w:rsidRPr="006B7487" w:rsidRDefault="006B7487" w:rsidP="006B7487">
          <w:pPr>
            <w:pStyle w:val="Caption"/>
            <w:numPr>
              <w:ilvl w:val="0"/>
              <w:numId w:val="8"/>
            </w:numPr>
            <w:rPr>
              <w:i w:val="0"/>
              <w:iCs w:val="0"/>
              <w:sz w:val="22"/>
              <w:szCs w:val="22"/>
            </w:rPr>
          </w:pPr>
          <w:r w:rsidRPr="006B7487">
            <w:rPr>
              <w:rStyle w:val="Strong"/>
              <w:b w:val="0"/>
              <w:bCs w:val="0"/>
              <w:i w:val="0"/>
              <w:iCs w:val="0"/>
              <w:sz w:val="22"/>
              <w:szCs w:val="22"/>
            </w:rPr>
            <w:t>Predict the outcome of a game</w:t>
          </w:r>
        </w:p>
        <w:p w14:paraId="26AE47AF" w14:textId="77777777" w:rsidR="006B7487" w:rsidRPr="006B7487" w:rsidRDefault="006B7487" w:rsidP="006B7487">
          <w:pPr>
            <w:pStyle w:val="Caption"/>
            <w:numPr>
              <w:ilvl w:val="0"/>
              <w:numId w:val="8"/>
            </w:numPr>
            <w:rPr>
              <w:i w:val="0"/>
              <w:iCs w:val="0"/>
              <w:sz w:val="22"/>
              <w:szCs w:val="22"/>
            </w:rPr>
          </w:pPr>
          <w:r w:rsidRPr="006B7487">
            <w:rPr>
              <w:rStyle w:val="Strong"/>
              <w:b w:val="0"/>
              <w:bCs w:val="0"/>
              <w:i w:val="0"/>
              <w:iCs w:val="0"/>
              <w:sz w:val="22"/>
              <w:szCs w:val="22"/>
            </w:rPr>
            <w:t>Predict the performance of teams or individual players</w:t>
          </w:r>
        </w:p>
        <w:p w14:paraId="20140D97" w14:textId="4741D5FF" w:rsidR="006B7487" w:rsidRDefault="006B7487" w:rsidP="006B7487">
          <w:pPr>
            <w:pStyle w:val="Caption"/>
            <w:numPr>
              <w:ilvl w:val="0"/>
              <w:numId w:val="8"/>
            </w:numPr>
            <w:rPr>
              <w:rStyle w:val="Strong"/>
              <w:b w:val="0"/>
              <w:bCs w:val="0"/>
              <w:i w:val="0"/>
              <w:iCs w:val="0"/>
              <w:sz w:val="22"/>
              <w:szCs w:val="22"/>
            </w:rPr>
          </w:pPr>
          <w:r w:rsidRPr="006B7487">
            <w:rPr>
              <w:rStyle w:val="Strong"/>
              <w:b w:val="0"/>
              <w:bCs w:val="0"/>
              <w:i w:val="0"/>
              <w:iCs w:val="0"/>
              <w:sz w:val="22"/>
              <w:szCs w:val="22"/>
            </w:rPr>
            <w:t>Creation of new strategies for upcoming competitions</w:t>
          </w:r>
        </w:p>
        <w:p w14:paraId="2E26D9CB" w14:textId="5F7955E3" w:rsidR="006B7487" w:rsidRPr="007B4EE8" w:rsidRDefault="007B4EE8" w:rsidP="007B4EE8">
          <w:pPr>
            <w:jc w:val="center"/>
            <w:rPr>
              <w:rStyle w:val="Emphasis"/>
              <w:color w:val="595959" w:themeColor="text1" w:themeTint="A6"/>
            </w:rPr>
          </w:pPr>
          <w:r>
            <w:rPr>
              <w:noProof/>
            </w:rPr>
            <w:drawing>
              <wp:inline distT="0" distB="0" distL="0" distR="0" wp14:anchorId="78DBEAF0" wp14:editId="4EDD07B0">
                <wp:extent cx="3539836" cy="2369723"/>
                <wp:effectExtent l="266700" t="266700" r="270510" b="278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9232" cy="237601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7A2041A7" w14:textId="77777777" w:rsidR="007B4EE8" w:rsidRDefault="007B4EE8" w:rsidP="007B4EE8">
          <w:pPr>
            <w:pStyle w:val="Caption"/>
            <w:jc w:val="both"/>
            <w:rPr>
              <w:rStyle w:val="Emphasis"/>
              <w:i w:val="0"/>
              <w:iCs w:val="0"/>
              <w:sz w:val="30"/>
              <w:szCs w:val="30"/>
            </w:rPr>
          </w:pPr>
          <w:r>
            <w:rPr>
              <w:rStyle w:val="Emphasis"/>
              <w:i w:val="0"/>
              <w:iCs w:val="0"/>
              <w:sz w:val="30"/>
              <w:szCs w:val="30"/>
            </w:rPr>
            <w:lastRenderedPageBreak/>
            <w:t>Machine Learning in IPL match Prediction:</w:t>
          </w:r>
        </w:p>
        <w:p w14:paraId="4FBE15AE" w14:textId="77777777" w:rsidR="007B4EE8" w:rsidRPr="007B4EE8" w:rsidRDefault="007B4EE8" w:rsidP="007B4EE8">
          <w:pPr>
            <w:pStyle w:val="Caption"/>
            <w:rPr>
              <w:i w:val="0"/>
              <w:iCs w:val="0"/>
              <w:sz w:val="22"/>
              <w:szCs w:val="22"/>
            </w:rPr>
          </w:pPr>
          <w:r w:rsidRPr="007B4EE8">
            <w:rPr>
              <w:i w:val="0"/>
              <w:iCs w:val="0"/>
              <w:sz w:val="22"/>
              <w:szCs w:val="22"/>
            </w:rPr>
            <w:t>In Machine Learning, the problems are categorized into 2 groups mainly: Regression Problem and Classification problem. The Regression problem deals with the kind of problems having continuous values as output while in the Classification problem the outputs are categorical values. Since the output of winner prediction is a categorical value, the problem which we are trying to solve is a Classification problem.</w:t>
          </w:r>
        </w:p>
        <w:p w14:paraId="4A52A581" w14:textId="77777777" w:rsidR="007B4EE8" w:rsidRPr="007B4EE8" w:rsidRDefault="007B4EE8" w:rsidP="007B4EE8">
          <w:pPr>
            <w:pStyle w:val="Caption"/>
            <w:rPr>
              <w:i w:val="0"/>
              <w:iCs w:val="0"/>
              <w:sz w:val="22"/>
              <w:szCs w:val="22"/>
            </w:rPr>
          </w:pPr>
          <w:r w:rsidRPr="007B4EE8">
            <w:rPr>
              <w:i w:val="0"/>
              <w:iCs w:val="0"/>
              <w:sz w:val="22"/>
              <w:szCs w:val="22"/>
            </w:rPr>
            <w:t>So where to start, and what to do?</w:t>
          </w:r>
        </w:p>
        <w:p w14:paraId="5FA411EA" w14:textId="77777777" w:rsidR="007B4EE8" w:rsidRPr="007B4EE8" w:rsidRDefault="007B4EE8" w:rsidP="007B4EE8">
          <w:pPr>
            <w:pStyle w:val="Caption"/>
            <w:numPr>
              <w:ilvl w:val="0"/>
              <w:numId w:val="10"/>
            </w:numPr>
            <w:rPr>
              <w:rFonts w:cs="Segoe UI"/>
              <w:i w:val="0"/>
              <w:iCs w:val="0"/>
              <w:sz w:val="22"/>
              <w:szCs w:val="22"/>
            </w:rPr>
          </w:pPr>
          <w:r w:rsidRPr="007B4EE8">
            <w:rPr>
              <w:rFonts w:cs="Segoe UI"/>
              <w:i w:val="0"/>
              <w:iCs w:val="0"/>
              <w:sz w:val="22"/>
              <w:szCs w:val="22"/>
            </w:rPr>
            <w:t>Understand the dataset.</w:t>
          </w:r>
        </w:p>
        <w:p w14:paraId="345025DC" w14:textId="77777777" w:rsidR="007B4EE8" w:rsidRPr="007B4EE8" w:rsidRDefault="007B4EE8" w:rsidP="007B4EE8">
          <w:pPr>
            <w:pStyle w:val="Caption"/>
            <w:numPr>
              <w:ilvl w:val="0"/>
              <w:numId w:val="10"/>
            </w:numPr>
            <w:rPr>
              <w:rFonts w:cs="Segoe UI"/>
              <w:i w:val="0"/>
              <w:iCs w:val="0"/>
              <w:sz w:val="22"/>
              <w:szCs w:val="22"/>
            </w:rPr>
          </w:pPr>
          <w:r w:rsidRPr="007B4EE8">
            <w:rPr>
              <w:rFonts w:cs="Segoe UI"/>
              <w:i w:val="0"/>
              <w:iCs w:val="0"/>
              <w:sz w:val="22"/>
              <w:szCs w:val="22"/>
            </w:rPr>
            <w:t>Clean the data.</w:t>
          </w:r>
        </w:p>
        <w:p w14:paraId="01C93953" w14:textId="77777777" w:rsidR="007B4EE8" w:rsidRPr="007B4EE8" w:rsidRDefault="007B4EE8" w:rsidP="007B4EE8">
          <w:pPr>
            <w:pStyle w:val="Caption"/>
            <w:numPr>
              <w:ilvl w:val="0"/>
              <w:numId w:val="10"/>
            </w:numPr>
            <w:rPr>
              <w:rFonts w:cs="Segoe UI"/>
              <w:i w:val="0"/>
              <w:iCs w:val="0"/>
              <w:sz w:val="22"/>
              <w:szCs w:val="22"/>
            </w:rPr>
          </w:pPr>
          <w:r w:rsidRPr="007B4EE8">
            <w:rPr>
              <w:rFonts w:cs="Segoe UI"/>
              <w:i w:val="0"/>
              <w:iCs w:val="0"/>
              <w:sz w:val="22"/>
              <w:szCs w:val="22"/>
            </w:rPr>
            <w:t>Analyze the candidate columns to be Features.</w:t>
          </w:r>
        </w:p>
        <w:p w14:paraId="1FA8D4CF" w14:textId="77777777" w:rsidR="007B4EE8" w:rsidRPr="007B4EE8" w:rsidRDefault="007B4EE8" w:rsidP="007B4EE8">
          <w:pPr>
            <w:pStyle w:val="Caption"/>
            <w:numPr>
              <w:ilvl w:val="0"/>
              <w:numId w:val="10"/>
            </w:numPr>
            <w:rPr>
              <w:rFonts w:cs="Segoe UI"/>
              <w:i w:val="0"/>
              <w:iCs w:val="0"/>
              <w:sz w:val="22"/>
              <w:szCs w:val="22"/>
            </w:rPr>
          </w:pPr>
          <w:r w:rsidRPr="007B4EE8">
            <w:rPr>
              <w:rFonts w:cs="Segoe UI"/>
              <w:i w:val="0"/>
              <w:iCs w:val="0"/>
              <w:sz w:val="22"/>
              <w:szCs w:val="22"/>
            </w:rPr>
            <w:t>Process the features as required by the model/algorithm.</w:t>
          </w:r>
        </w:p>
        <w:p w14:paraId="2AF8D0C2" w14:textId="77777777" w:rsidR="007B4EE8" w:rsidRPr="007B4EE8" w:rsidRDefault="007B4EE8" w:rsidP="007B4EE8">
          <w:pPr>
            <w:pStyle w:val="Caption"/>
            <w:numPr>
              <w:ilvl w:val="0"/>
              <w:numId w:val="10"/>
            </w:numPr>
            <w:rPr>
              <w:rFonts w:cs="Segoe UI"/>
              <w:i w:val="0"/>
              <w:iCs w:val="0"/>
              <w:sz w:val="22"/>
              <w:szCs w:val="22"/>
            </w:rPr>
          </w:pPr>
          <w:r w:rsidRPr="007B4EE8">
            <w:rPr>
              <w:rFonts w:cs="Segoe UI"/>
              <w:i w:val="0"/>
              <w:iCs w:val="0"/>
              <w:sz w:val="22"/>
              <w:szCs w:val="22"/>
            </w:rPr>
            <w:t>Train the model/algorithm on training data.</w:t>
          </w:r>
        </w:p>
        <w:p w14:paraId="266D7EDD" w14:textId="77777777" w:rsidR="007B4EE8" w:rsidRPr="007B4EE8" w:rsidRDefault="007B4EE8" w:rsidP="007B4EE8">
          <w:pPr>
            <w:pStyle w:val="Caption"/>
            <w:numPr>
              <w:ilvl w:val="0"/>
              <w:numId w:val="10"/>
            </w:numPr>
            <w:rPr>
              <w:rFonts w:cs="Segoe UI"/>
              <w:i w:val="0"/>
              <w:iCs w:val="0"/>
              <w:sz w:val="22"/>
              <w:szCs w:val="22"/>
            </w:rPr>
          </w:pPr>
          <w:r w:rsidRPr="007B4EE8">
            <w:rPr>
              <w:rFonts w:cs="Segoe UI"/>
              <w:i w:val="0"/>
              <w:iCs w:val="0"/>
              <w:sz w:val="22"/>
              <w:szCs w:val="22"/>
            </w:rPr>
            <w:t>Test the model/algorithm on testing data.</w:t>
          </w:r>
        </w:p>
        <w:p w14:paraId="51A8BCB3" w14:textId="77777777" w:rsidR="007B4EE8" w:rsidRPr="007B4EE8" w:rsidRDefault="007B4EE8" w:rsidP="007B4EE8">
          <w:pPr>
            <w:pStyle w:val="Caption"/>
            <w:numPr>
              <w:ilvl w:val="0"/>
              <w:numId w:val="10"/>
            </w:numPr>
            <w:rPr>
              <w:rFonts w:cs="Segoe UI"/>
              <w:i w:val="0"/>
              <w:iCs w:val="0"/>
              <w:sz w:val="22"/>
              <w:szCs w:val="22"/>
            </w:rPr>
          </w:pPr>
          <w:r w:rsidRPr="007B4EE8">
            <w:rPr>
              <w:rFonts w:cs="Segoe UI"/>
              <w:i w:val="0"/>
              <w:iCs w:val="0"/>
              <w:sz w:val="22"/>
              <w:szCs w:val="22"/>
            </w:rPr>
            <w:t>Tune the model/algorithm for higher accuracy.</w:t>
          </w:r>
        </w:p>
        <w:p w14:paraId="515C05C1" w14:textId="272E6D62" w:rsidR="007B4EE8" w:rsidRDefault="007B4EE8" w:rsidP="007B4EE8">
          <w:pPr>
            <w:pStyle w:val="Quote"/>
            <w:rPr>
              <w:b/>
              <w:bCs/>
              <w:i w:val="0"/>
              <w:iCs w:val="0"/>
              <w:color w:val="007DEB" w:themeColor="background2" w:themeShade="80"/>
              <w14:textFill>
                <w14:solidFill>
                  <w14:schemeClr w14:val="bg2">
                    <w14:alpha w14:val="30000"/>
                    <w14:lumMod w14:val="50000"/>
                  </w14:schemeClr>
                </w14:solidFill>
              </w14:textFill>
            </w:rPr>
          </w:pPr>
          <w:r w:rsidRPr="00622BAB">
            <w:rPr>
              <w:b/>
              <w:bCs/>
              <w:i w:val="0"/>
              <w:iCs w:val="0"/>
              <w:color w:val="007DEB" w:themeColor="background2" w:themeShade="80"/>
              <w14:textFill>
                <w14:solidFill>
                  <w14:schemeClr w14:val="bg2">
                    <w14:alpha w14:val="30000"/>
                    <w14:lumMod w14:val="50000"/>
                  </w14:schemeClr>
                </w14:solidFill>
              </w14:textFill>
            </w:rPr>
            <w:t>Let’s get started!</w:t>
          </w:r>
        </w:p>
        <w:p w14:paraId="3B27079E" w14:textId="77777777" w:rsidR="00622BAB" w:rsidRPr="00622BAB" w:rsidRDefault="00622BAB" w:rsidP="00622BAB"/>
        <w:p w14:paraId="47CFD822" w14:textId="17B5E004" w:rsidR="00C57D14" w:rsidRPr="00C57D14" w:rsidRDefault="00C57D14" w:rsidP="00C57D14">
          <w:pPr>
            <w:rPr>
              <w:rStyle w:val="Emphasis"/>
              <w:sz w:val="30"/>
              <w:szCs w:val="30"/>
            </w:rPr>
          </w:pPr>
          <w:r>
            <w:rPr>
              <w:rStyle w:val="Emphasis"/>
              <w:sz w:val="30"/>
              <w:szCs w:val="30"/>
            </w:rPr>
            <w:t>Abstract:</w:t>
          </w:r>
        </w:p>
        <w:p w14:paraId="09A85F33" w14:textId="1E27C5EF" w:rsidR="00D92012" w:rsidRDefault="007B4EE8" w:rsidP="007B4EE8">
          <w:pPr>
            <w:pStyle w:val="Caption"/>
            <w:rPr>
              <w:i w:val="0"/>
              <w:iCs w:val="0"/>
              <w:sz w:val="22"/>
              <w:szCs w:val="22"/>
            </w:rPr>
          </w:pPr>
          <w:r w:rsidRPr="00C57D14">
            <w:rPr>
              <w:i w:val="0"/>
              <w:iCs w:val="0"/>
              <w:sz w:val="22"/>
              <w:szCs w:val="22"/>
            </w:rPr>
            <w:t xml:space="preserve">In cricket, particularly the twenty20 format is most watched and loved by the people, where no one can guess who will win the match until the last ball of the last over. In India, The Indian Premier League (IPL) started in 2008 and now it is the most popular T20 league in the world. So we decided to develop a machine learning model for predicting the outcome of its matches. Winning in a Cricket Match depends on many key factors like a home ground advantage, past performances on that ground, records at the same venue, the overall experience of the players, record with a particular opposition, and the overall current form of the team and also the individual player. This paper briefs about the key factors that affect the result of the cricket match and the regression model that best fits this data and gives the best predictions. Cricket, the mainstream and widely played sport across India which has the most noteworthy fan base. Indian Premier League follows 20-20 format which is very unpredictable. IPL match predictor is a ML based prediction approach where the data sets and previous stats are trained in all dimensions covering all important factors such as: Toss, Home Ground, Captains, Favorite Players, Opposition Battle, Previous Stats </w:t>
          </w:r>
          <w:r w:rsidR="00C57D14" w:rsidRPr="00C57D14">
            <w:rPr>
              <w:i w:val="0"/>
              <w:iCs w:val="0"/>
              <w:sz w:val="22"/>
              <w:szCs w:val="22"/>
            </w:rPr>
            <w:t>etc.</w:t>
          </w:r>
          <w:r w:rsidRPr="00C57D14">
            <w:rPr>
              <w:i w:val="0"/>
              <w:iCs w:val="0"/>
              <w:sz w:val="22"/>
              <w:szCs w:val="22"/>
            </w:rPr>
            <w:t>, with each factor having different strength</w:t>
          </w:r>
          <w:r w:rsidR="00C57D14">
            <w:rPr>
              <w:i w:val="0"/>
              <w:iCs w:val="0"/>
              <w:sz w:val="22"/>
              <w:szCs w:val="22"/>
            </w:rPr>
            <w:t>.</w:t>
          </w:r>
        </w:p>
      </w:sdtContent>
    </w:sdt>
    <w:bookmarkEnd w:id="0" w:displacedByCustomXml="prev"/>
    <w:bookmarkEnd w:id="1" w:displacedByCustomXml="prev"/>
    <w:bookmarkEnd w:id="2" w:displacedByCustomXml="prev"/>
    <w:bookmarkEnd w:id="3" w:displacedByCustomXml="prev"/>
    <w:bookmarkEnd w:id="4" w:displacedByCustomXml="prev"/>
    <w:p w14:paraId="76E1246F" w14:textId="637995B8" w:rsidR="004831AD" w:rsidRDefault="004831AD" w:rsidP="004831AD"/>
    <w:p w14:paraId="67616E9D" w14:textId="626647F2" w:rsidR="004831AD" w:rsidRDefault="004831AD" w:rsidP="004831AD">
      <w:pPr>
        <w:rPr>
          <w:rStyle w:val="Emphasis"/>
          <w:sz w:val="30"/>
          <w:szCs w:val="30"/>
        </w:rPr>
      </w:pPr>
    </w:p>
    <w:p w14:paraId="6B986AD0" w14:textId="6D9941CC" w:rsidR="00622BAB" w:rsidRPr="00622BAB" w:rsidRDefault="00622BAB" w:rsidP="00622BAB">
      <w:pPr>
        <w:rPr>
          <w:rStyle w:val="Emphasis"/>
          <w:sz w:val="30"/>
          <w:szCs w:val="30"/>
        </w:rPr>
      </w:pPr>
      <w:r w:rsidRPr="00622BAB">
        <w:rPr>
          <w:rStyle w:val="Emphasis"/>
          <w:sz w:val="30"/>
          <w:szCs w:val="30"/>
        </w:rPr>
        <w:t>Predicting IPL</w:t>
      </w:r>
      <w:r w:rsidR="00573917">
        <w:rPr>
          <w:rStyle w:val="Emphasis"/>
          <w:sz w:val="30"/>
          <w:szCs w:val="30"/>
        </w:rPr>
        <w:t xml:space="preserve"> Winner</w:t>
      </w:r>
      <w:r w:rsidRPr="00622BAB">
        <w:rPr>
          <w:rStyle w:val="Emphasis"/>
          <w:sz w:val="30"/>
          <w:szCs w:val="30"/>
        </w:rPr>
        <w:t>:</w:t>
      </w:r>
    </w:p>
    <w:p w14:paraId="0F64FF54" w14:textId="3EF28501" w:rsidR="00622BAB" w:rsidRDefault="00622BAB" w:rsidP="00622BAB">
      <w:pPr>
        <w:rPr>
          <w:sz w:val="22"/>
          <w:szCs w:val="22"/>
        </w:rPr>
      </w:pPr>
      <w:r w:rsidRPr="00622BAB">
        <w:rPr>
          <w:sz w:val="22"/>
          <w:szCs w:val="22"/>
        </w:rPr>
        <w:t xml:space="preserve">  </w:t>
      </w:r>
      <w:r w:rsidR="00573917">
        <w:rPr>
          <w:sz w:val="22"/>
          <w:szCs w:val="22"/>
        </w:rPr>
        <w:t xml:space="preserve">                     </w:t>
      </w:r>
      <w:r w:rsidRPr="00622BAB">
        <w:rPr>
          <w:sz w:val="22"/>
          <w:szCs w:val="22"/>
        </w:rPr>
        <w:t>Classification and Regression are the two branches of Supervised Learning in the field of Machine Learning. These are the basic topics that one should learn when starting their journey with Machine Learning. Doing projects is the only way through which one can learn and master these topics.</w:t>
      </w:r>
    </w:p>
    <w:p w14:paraId="5403264D" w14:textId="77777777" w:rsidR="00622BAB" w:rsidRDefault="00622BAB" w:rsidP="00622BAB">
      <w:pPr>
        <w:rPr>
          <w:sz w:val="22"/>
          <w:szCs w:val="22"/>
        </w:rPr>
      </w:pPr>
      <w:r w:rsidRPr="00622BAB">
        <w:rPr>
          <w:b/>
          <w:bCs/>
          <w:sz w:val="22"/>
          <w:szCs w:val="22"/>
        </w:rPr>
        <w:t>Dataset:</w:t>
      </w:r>
      <w:r w:rsidRPr="00622BAB">
        <w:rPr>
          <w:sz w:val="22"/>
          <w:szCs w:val="22"/>
        </w:rPr>
        <w:t xml:space="preserve"> </w:t>
      </w:r>
    </w:p>
    <w:p w14:paraId="3942FC11" w14:textId="77777777" w:rsidR="00622BAB" w:rsidRDefault="00622BAB" w:rsidP="00622BAB">
      <w:pPr>
        <w:rPr>
          <w:sz w:val="22"/>
          <w:szCs w:val="22"/>
        </w:rPr>
      </w:pPr>
      <w:r w:rsidRPr="00622BAB">
        <w:rPr>
          <w:sz w:val="22"/>
          <w:szCs w:val="22"/>
        </w:rPr>
        <w:t xml:space="preserve">We have scraped the data from ICC’s T20 top 100 players and Cricbuzz websites using Beautiful Soup module and obtained the data for Batsmen, Bowler and All-Rounder separately. </w:t>
      </w:r>
    </w:p>
    <w:p w14:paraId="277E5370" w14:textId="77777777" w:rsidR="000C5C6A" w:rsidRDefault="00622BAB" w:rsidP="00622BAB">
      <w:pPr>
        <w:rPr>
          <w:sz w:val="22"/>
          <w:szCs w:val="22"/>
        </w:rPr>
      </w:pPr>
      <w:r w:rsidRPr="00622BAB">
        <w:rPr>
          <w:b/>
          <w:bCs/>
          <w:sz w:val="22"/>
          <w:szCs w:val="22"/>
        </w:rPr>
        <w:t xml:space="preserve">Features used for Batsmen: </w:t>
      </w:r>
    </w:p>
    <w:p w14:paraId="0CF9D6A2" w14:textId="77777777" w:rsidR="000C5C6A" w:rsidRDefault="00622BAB" w:rsidP="00622BAB">
      <w:pPr>
        <w:rPr>
          <w:sz w:val="22"/>
          <w:szCs w:val="22"/>
        </w:rPr>
      </w:pPr>
      <w:r w:rsidRPr="00622BAB">
        <w:rPr>
          <w:sz w:val="22"/>
          <w:szCs w:val="22"/>
        </w:rPr>
        <w:sym w:font="Symbol" w:char="F0B7"/>
      </w:r>
      <w:r w:rsidRPr="00622BAB">
        <w:rPr>
          <w:sz w:val="22"/>
          <w:szCs w:val="22"/>
        </w:rPr>
        <w:t xml:space="preserve"> Innings </w:t>
      </w:r>
    </w:p>
    <w:p w14:paraId="4232BB88" w14:textId="77777777" w:rsidR="000C5C6A" w:rsidRDefault="00622BAB" w:rsidP="00622BAB">
      <w:pPr>
        <w:rPr>
          <w:sz w:val="22"/>
          <w:szCs w:val="22"/>
        </w:rPr>
      </w:pPr>
      <w:r w:rsidRPr="00622BAB">
        <w:rPr>
          <w:sz w:val="22"/>
          <w:szCs w:val="22"/>
        </w:rPr>
        <w:sym w:font="Symbol" w:char="F0B7"/>
      </w:r>
      <w:r w:rsidRPr="00622BAB">
        <w:rPr>
          <w:sz w:val="22"/>
          <w:szCs w:val="22"/>
        </w:rPr>
        <w:t xml:space="preserve"> Runs Scored </w:t>
      </w:r>
    </w:p>
    <w:p w14:paraId="5880BC8A" w14:textId="77777777" w:rsidR="000C5C6A" w:rsidRDefault="00622BAB" w:rsidP="00622BAB">
      <w:pPr>
        <w:rPr>
          <w:sz w:val="22"/>
          <w:szCs w:val="22"/>
        </w:rPr>
      </w:pPr>
      <w:r w:rsidRPr="00622BAB">
        <w:rPr>
          <w:sz w:val="22"/>
          <w:szCs w:val="22"/>
        </w:rPr>
        <w:sym w:font="Symbol" w:char="F0B7"/>
      </w:r>
      <w:r w:rsidRPr="00622BAB">
        <w:rPr>
          <w:sz w:val="22"/>
          <w:szCs w:val="22"/>
        </w:rPr>
        <w:t xml:space="preserve"> Batting Average </w:t>
      </w:r>
    </w:p>
    <w:p w14:paraId="32D4E1FA" w14:textId="77777777" w:rsidR="000C5C6A" w:rsidRDefault="00622BAB" w:rsidP="00622BAB">
      <w:pPr>
        <w:rPr>
          <w:sz w:val="22"/>
          <w:szCs w:val="22"/>
        </w:rPr>
      </w:pPr>
      <w:r w:rsidRPr="00622BAB">
        <w:rPr>
          <w:sz w:val="22"/>
          <w:szCs w:val="22"/>
        </w:rPr>
        <w:sym w:font="Symbol" w:char="F0B7"/>
      </w:r>
      <w:r w:rsidRPr="00622BAB">
        <w:rPr>
          <w:sz w:val="22"/>
          <w:szCs w:val="22"/>
        </w:rPr>
        <w:t xml:space="preserve"> Batting Strike Rate </w:t>
      </w:r>
    </w:p>
    <w:p w14:paraId="63222582" w14:textId="77777777" w:rsidR="000C5C6A" w:rsidRDefault="00622BAB" w:rsidP="00622BAB">
      <w:pPr>
        <w:rPr>
          <w:sz w:val="22"/>
          <w:szCs w:val="22"/>
        </w:rPr>
      </w:pPr>
      <w:r w:rsidRPr="00622BAB">
        <w:rPr>
          <w:sz w:val="22"/>
          <w:szCs w:val="22"/>
        </w:rPr>
        <w:sym w:font="Symbol" w:char="F0B7"/>
      </w:r>
      <w:r w:rsidRPr="00622BAB">
        <w:rPr>
          <w:sz w:val="22"/>
          <w:szCs w:val="22"/>
        </w:rPr>
        <w:t xml:space="preserve"> Fifties </w:t>
      </w:r>
    </w:p>
    <w:p w14:paraId="6CDEFA0E" w14:textId="77777777" w:rsidR="000C5C6A" w:rsidRDefault="00622BAB" w:rsidP="00622BAB">
      <w:pPr>
        <w:rPr>
          <w:sz w:val="22"/>
          <w:szCs w:val="22"/>
        </w:rPr>
      </w:pPr>
      <w:r w:rsidRPr="00622BAB">
        <w:rPr>
          <w:sz w:val="22"/>
          <w:szCs w:val="22"/>
        </w:rPr>
        <w:sym w:font="Symbol" w:char="F0B7"/>
      </w:r>
      <w:r w:rsidRPr="00622BAB">
        <w:rPr>
          <w:sz w:val="22"/>
          <w:szCs w:val="22"/>
        </w:rPr>
        <w:t xml:space="preserve"> Fours </w:t>
      </w:r>
    </w:p>
    <w:p w14:paraId="4ACF0026" w14:textId="77777777" w:rsidR="000C5C6A" w:rsidRDefault="00622BAB" w:rsidP="00622BAB">
      <w:pPr>
        <w:rPr>
          <w:sz w:val="22"/>
          <w:szCs w:val="22"/>
        </w:rPr>
      </w:pPr>
      <w:r w:rsidRPr="00622BAB">
        <w:rPr>
          <w:sz w:val="22"/>
          <w:szCs w:val="22"/>
        </w:rPr>
        <w:sym w:font="Symbol" w:char="F0B7"/>
      </w:r>
      <w:r w:rsidRPr="00622BAB">
        <w:rPr>
          <w:sz w:val="22"/>
          <w:szCs w:val="22"/>
        </w:rPr>
        <w:t xml:space="preserve"> Sixes </w:t>
      </w:r>
    </w:p>
    <w:p w14:paraId="3F0E4181" w14:textId="77777777" w:rsidR="000C5C6A" w:rsidRDefault="00622BAB" w:rsidP="00622BAB">
      <w:pPr>
        <w:rPr>
          <w:sz w:val="22"/>
          <w:szCs w:val="22"/>
        </w:rPr>
      </w:pPr>
      <w:r w:rsidRPr="000C5C6A">
        <w:rPr>
          <w:b/>
          <w:bCs/>
          <w:sz w:val="22"/>
          <w:szCs w:val="22"/>
        </w:rPr>
        <w:t>Features used for Bowlers:</w:t>
      </w:r>
      <w:r w:rsidRPr="00622BAB">
        <w:rPr>
          <w:sz w:val="22"/>
          <w:szCs w:val="22"/>
        </w:rPr>
        <w:t xml:space="preserve"> </w:t>
      </w:r>
    </w:p>
    <w:p w14:paraId="43DD80F0" w14:textId="77777777" w:rsidR="000C5C6A" w:rsidRDefault="00622BAB" w:rsidP="00622BAB">
      <w:pPr>
        <w:rPr>
          <w:sz w:val="22"/>
          <w:szCs w:val="22"/>
        </w:rPr>
      </w:pPr>
      <w:r w:rsidRPr="00622BAB">
        <w:rPr>
          <w:sz w:val="22"/>
          <w:szCs w:val="22"/>
        </w:rPr>
        <w:sym w:font="Symbol" w:char="F0B7"/>
      </w:r>
      <w:r w:rsidRPr="00622BAB">
        <w:rPr>
          <w:sz w:val="22"/>
          <w:szCs w:val="22"/>
        </w:rPr>
        <w:t xml:space="preserve"> Innings</w:t>
      </w:r>
    </w:p>
    <w:p w14:paraId="49F80E45" w14:textId="77777777" w:rsidR="000C5C6A" w:rsidRDefault="00622BAB" w:rsidP="00622BAB">
      <w:pPr>
        <w:rPr>
          <w:sz w:val="22"/>
          <w:szCs w:val="22"/>
        </w:rPr>
      </w:pPr>
      <w:r w:rsidRPr="00622BAB">
        <w:rPr>
          <w:sz w:val="22"/>
          <w:szCs w:val="22"/>
        </w:rPr>
        <w:sym w:font="Symbol" w:char="F0B7"/>
      </w:r>
      <w:r w:rsidRPr="00622BAB">
        <w:rPr>
          <w:sz w:val="22"/>
          <w:szCs w:val="22"/>
        </w:rPr>
        <w:t xml:space="preserve"> Wickets </w:t>
      </w:r>
    </w:p>
    <w:p w14:paraId="0B5F2942" w14:textId="77777777" w:rsidR="000C5C6A" w:rsidRDefault="00622BAB" w:rsidP="00622BAB">
      <w:pPr>
        <w:rPr>
          <w:sz w:val="22"/>
          <w:szCs w:val="22"/>
        </w:rPr>
      </w:pPr>
      <w:r w:rsidRPr="00622BAB">
        <w:rPr>
          <w:sz w:val="22"/>
          <w:szCs w:val="22"/>
        </w:rPr>
        <w:sym w:font="Symbol" w:char="F0B7"/>
      </w:r>
      <w:r w:rsidRPr="00622BAB">
        <w:rPr>
          <w:sz w:val="22"/>
          <w:szCs w:val="22"/>
        </w:rPr>
        <w:t xml:space="preserve"> Economy </w:t>
      </w:r>
    </w:p>
    <w:p w14:paraId="14FB05D2" w14:textId="77777777" w:rsidR="000C5C6A" w:rsidRDefault="00622BAB" w:rsidP="00622BAB">
      <w:pPr>
        <w:rPr>
          <w:sz w:val="22"/>
          <w:szCs w:val="22"/>
        </w:rPr>
      </w:pPr>
      <w:r w:rsidRPr="00622BAB">
        <w:rPr>
          <w:sz w:val="22"/>
          <w:szCs w:val="22"/>
        </w:rPr>
        <w:sym w:font="Symbol" w:char="F0B7"/>
      </w:r>
      <w:r w:rsidRPr="00622BAB">
        <w:rPr>
          <w:sz w:val="22"/>
          <w:szCs w:val="22"/>
        </w:rPr>
        <w:t xml:space="preserve"> Bowling Average </w:t>
      </w:r>
    </w:p>
    <w:p w14:paraId="11A742A0" w14:textId="77777777" w:rsidR="000C5C6A" w:rsidRDefault="00622BAB" w:rsidP="00622BAB">
      <w:pPr>
        <w:rPr>
          <w:sz w:val="22"/>
          <w:szCs w:val="22"/>
        </w:rPr>
      </w:pPr>
      <w:r w:rsidRPr="00622BAB">
        <w:rPr>
          <w:sz w:val="22"/>
          <w:szCs w:val="22"/>
        </w:rPr>
        <w:sym w:font="Symbol" w:char="F0B7"/>
      </w:r>
      <w:r w:rsidRPr="00622BAB">
        <w:rPr>
          <w:sz w:val="22"/>
          <w:szCs w:val="22"/>
        </w:rPr>
        <w:t xml:space="preserve"> Bowling Strike Rate </w:t>
      </w:r>
    </w:p>
    <w:p w14:paraId="134BBE37" w14:textId="77777777" w:rsidR="000C5C6A" w:rsidRDefault="00622BAB" w:rsidP="00622BAB">
      <w:pPr>
        <w:rPr>
          <w:sz w:val="22"/>
          <w:szCs w:val="22"/>
        </w:rPr>
      </w:pPr>
      <w:r w:rsidRPr="000C5C6A">
        <w:rPr>
          <w:b/>
          <w:bCs/>
          <w:sz w:val="22"/>
          <w:szCs w:val="22"/>
        </w:rPr>
        <w:t xml:space="preserve">Features used for All-Rounders: </w:t>
      </w:r>
    </w:p>
    <w:p w14:paraId="634EFD61" w14:textId="77777777" w:rsidR="000C5C6A" w:rsidRDefault="00622BAB" w:rsidP="00622BAB">
      <w:pPr>
        <w:rPr>
          <w:sz w:val="22"/>
          <w:szCs w:val="22"/>
        </w:rPr>
      </w:pPr>
      <w:r w:rsidRPr="00622BAB">
        <w:rPr>
          <w:sz w:val="22"/>
          <w:szCs w:val="22"/>
        </w:rPr>
        <w:sym w:font="Symbol" w:char="F0B7"/>
      </w:r>
      <w:r w:rsidRPr="00622BAB">
        <w:rPr>
          <w:sz w:val="22"/>
          <w:szCs w:val="22"/>
        </w:rPr>
        <w:t xml:space="preserve"> Innings as Batsmen </w:t>
      </w:r>
    </w:p>
    <w:p w14:paraId="6E995F3D" w14:textId="77777777" w:rsidR="000C5C6A" w:rsidRDefault="00622BAB" w:rsidP="00622BAB">
      <w:pPr>
        <w:rPr>
          <w:sz w:val="22"/>
          <w:szCs w:val="22"/>
        </w:rPr>
      </w:pPr>
      <w:r w:rsidRPr="00622BAB">
        <w:rPr>
          <w:sz w:val="22"/>
          <w:szCs w:val="22"/>
        </w:rPr>
        <w:sym w:font="Symbol" w:char="F0B7"/>
      </w:r>
      <w:r w:rsidRPr="00622BAB">
        <w:rPr>
          <w:sz w:val="22"/>
          <w:szCs w:val="22"/>
        </w:rPr>
        <w:t xml:space="preserve"> Runs Scored </w:t>
      </w:r>
    </w:p>
    <w:p w14:paraId="2CBC1BBD" w14:textId="77777777" w:rsidR="000C5C6A" w:rsidRDefault="00622BAB" w:rsidP="00622BAB">
      <w:pPr>
        <w:rPr>
          <w:sz w:val="22"/>
          <w:szCs w:val="22"/>
        </w:rPr>
      </w:pPr>
      <w:r w:rsidRPr="00622BAB">
        <w:rPr>
          <w:sz w:val="22"/>
          <w:szCs w:val="22"/>
        </w:rPr>
        <w:lastRenderedPageBreak/>
        <w:sym w:font="Symbol" w:char="F0B7"/>
      </w:r>
      <w:r w:rsidRPr="00622BAB">
        <w:rPr>
          <w:sz w:val="22"/>
          <w:szCs w:val="22"/>
        </w:rPr>
        <w:t xml:space="preserve"> Batting Average </w:t>
      </w:r>
    </w:p>
    <w:p w14:paraId="39C7547A" w14:textId="77777777" w:rsidR="000C5C6A" w:rsidRDefault="00622BAB" w:rsidP="00622BAB">
      <w:pPr>
        <w:rPr>
          <w:sz w:val="22"/>
          <w:szCs w:val="22"/>
        </w:rPr>
      </w:pPr>
      <w:r w:rsidRPr="00622BAB">
        <w:rPr>
          <w:sz w:val="22"/>
          <w:szCs w:val="22"/>
        </w:rPr>
        <w:sym w:font="Symbol" w:char="F0B7"/>
      </w:r>
      <w:r w:rsidRPr="00622BAB">
        <w:rPr>
          <w:sz w:val="22"/>
          <w:szCs w:val="22"/>
        </w:rPr>
        <w:t xml:space="preserve"> Batting Strike Rate </w:t>
      </w:r>
    </w:p>
    <w:p w14:paraId="43754CC9" w14:textId="77777777" w:rsidR="000C5C6A" w:rsidRDefault="00622BAB" w:rsidP="00622BAB">
      <w:pPr>
        <w:rPr>
          <w:sz w:val="22"/>
          <w:szCs w:val="22"/>
        </w:rPr>
      </w:pPr>
      <w:r w:rsidRPr="00622BAB">
        <w:rPr>
          <w:sz w:val="22"/>
          <w:szCs w:val="22"/>
        </w:rPr>
        <w:sym w:font="Symbol" w:char="F0B7"/>
      </w:r>
      <w:r w:rsidRPr="00622BAB">
        <w:rPr>
          <w:sz w:val="22"/>
          <w:szCs w:val="22"/>
        </w:rPr>
        <w:t xml:space="preserve"> Fifties </w:t>
      </w:r>
      <w:r w:rsidRPr="00622BAB">
        <w:rPr>
          <w:sz w:val="22"/>
          <w:szCs w:val="22"/>
        </w:rPr>
        <w:sym w:font="Symbol" w:char="F0B7"/>
      </w:r>
    </w:p>
    <w:p w14:paraId="21161358" w14:textId="77777777" w:rsidR="000C5C6A" w:rsidRDefault="00622BAB" w:rsidP="00622BAB">
      <w:pPr>
        <w:rPr>
          <w:sz w:val="22"/>
          <w:szCs w:val="22"/>
        </w:rPr>
      </w:pPr>
      <w:r w:rsidRPr="00622BAB">
        <w:rPr>
          <w:sz w:val="22"/>
          <w:szCs w:val="22"/>
        </w:rPr>
        <w:t xml:space="preserve"> Fours </w:t>
      </w:r>
    </w:p>
    <w:p w14:paraId="3F9E9D0F" w14:textId="77777777" w:rsidR="000C5C6A" w:rsidRDefault="00622BAB" w:rsidP="00622BAB">
      <w:pPr>
        <w:rPr>
          <w:sz w:val="22"/>
          <w:szCs w:val="22"/>
        </w:rPr>
      </w:pPr>
      <w:r w:rsidRPr="00622BAB">
        <w:rPr>
          <w:sz w:val="22"/>
          <w:szCs w:val="22"/>
        </w:rPr>
        <w:sym w:font="Symbol" w:char="F0B7"/>
      </w:r>
      <w:r w:rsidRPr="00622BAB">
        <w:rPr>
          <w:sz w:val="22"/>
          <w:szCs w:val="22"/>
        </w:rPr>
        <w:t xml:space="preserve"> Sixes </w:t>
      </w:r>
    </w:p>
    <w:p w14:paraId="5DB962AF" w14:textId="77777777" w:rsidR="000C5C6A" w:rsidRDefault="00622BAB" w:rsidP="00622BAB">
      <w:pPr>
        <w:rPr>
          <w:sz w:val="22"/>
          <w:szCs w:val="22"/>
        </w:rPr>
      </w:pPr>
      <w:r w:rsidRPr="00622BAB">
        <w:rPr>
          <w:sz w:val="22"/>
          <w:szCs w:val="22"/>
        </w:rPr>
        <w:sym w:font="Symbol" w:char="F0B7"/>
      </w:r>
      <w:r w:rsidRPr="00622BAB">
        <w:rPr>
          <w:sz w:val="22"/>
          <w:szCs w:val="22"/>
        </w:rPr>
        <w:t xml:space="preserve"> Innings as Bowler </w:t>
      </w:r>
    </w:p>
    <w:p w14:paraId="579566D7" w14:textId="77777777" w:rsidR="000C5C6A" w:rsidRDefault="00622BAB" w:rsidP="00622BAB">
      <w:pPr>
        <w:rPr>
          <w:sz w:val="22"/>
          <w:szCs w:val="22"/>
        </w:rPr>
      </w:pPr>
      <w:r w:rsidRPr="00622BAB">
        <w:rPr>
          <w:sz w:val="22"/>
          <w:szCs w:val="22"/>
        </w:rPr>
        <w:sym w:font="Symbol" w:char="F0B7"/>
      </w:r>
      <w:r w:rsidRPr="00622BAB">
        <w:rPr>
          <w:sz w:val="22"/>
          <w:szCs w:val="22"/>
        </w:rPr>
        <w:t xml:space="preserve"> Wickets </w:t>
      </w:r>
    </w:p>
    <w:p w14:paraId="59DBC89B" w14:textId="77777777" w:rsidR="000C5C6A" w:rsidRDefault="00622BAB" w:rsidP="00622BAB">
      <w:pPr>
        <w:rPr>
          <w:sz w:val="22"/>
          <w:szCs w:val="22"/>
        </w:rPr>
      </w:pPr>
      <w:r w:rsidRPr="00622BAB">
        <w:rPr>
          <w:sz w:val="22"/>
          <w:szCs w:val="22"/>
        </w:rPr>
        <w:sym w:font="Symbol" w:char="F0B7"/>
      </w:r>
      <w:r w:rsidRPr="00622BAB">
        <w:rPr>
          <w:sz w:val="22"/>
          <w:szCs w:val="22"/>
        </w:rPr>
        <w:t xml:space="preserve"> Economy </w:t>
      </w:r>
    </w:p>
    <w:p w14:paraId="5B24268D" w14:textId="77777777" w:rsidR="000C5C6A" w:rsidRDefault="00622BAB" w:rsidP="00622BAB">
      <w:pPr>
        <w:rPr>
          <w:sz w:val="22"/>
          <w:szCs w:val="22"/>
        </w:rPr>
      </w:pPr>
      <w:r w:rsidRPr="00622BAB">
        <w:rPr>
          <w:sz w:val="22"/>
          <w:szCs w:val="22"/>
        </w:rPr>
        <w:sym w:font="Symbol" w:char="F0B7"/>
      </w:r>
      <w:r w:rsidRPr="00622BAB">
        <w:rPr>
          <w:sz w:val="22"/>
          <w:szCs w:val="22"/>
        </w:rPr>
        <w:t xml:space="preserve"> Bowling Average </w:t>
      </w:r>
    </w:p>
    <w:p w14:paraId="4556402F" w14:textId="77777777" w:rsidR="000C5C6A" w:rsidRDefault="00622BAB" w:rsidP="00622BAB">
      <w:pPr>
        <w:rPr>
          <w:sz w:val="22"/>
          <w:szCs w:val="22"/>
        </w:rPr>
      </w:pPr>
      <w:r w:rsidRPr="00622BAB">
        <w:rPr>
          <w:sz w:val="22"/>
          <w:szCs w:val="22"/>
        </w:rPr>
        <w:sym w:font="Symbol" w:char="F0B7"/>
      </w:r>
      <w:r w:rsidRPr="00622BAB">
        <w:rPr>
          <w:sz w:val="22"/>
          <w:szCs w:val="22"/>
        </w:rPr>
        <w:t xml:space="preserve"> Bowling Strike Rate </w:t>
      </w:r>
    </w:p>
    <w:p w14:paraId="40CD129D" w14:textId="0F1285D9" w:rsidR="000C5C6A" w:rsidRDefault="00622BAB" w:rsidP="00622BAB">
      <w:pPr>
        <w:rPr>
          <w:sz w:val="22"/>
          <w:szCs w:val="22"/>
        </w:rPr>
      </w:pPr>
      <w:r w:rsidRPr="00622BAB">
        <w:rPr>
          <w:sz w:val="22"/>
          <w:szCs w:val="22"/>
        </w:rPr>
        <w:t>Now that we have our data, it is time for us to observe and understand the data.</w:t>
      </w:r>
    </w:p>
    <w:p w14:paraId="54A5A1BC" w14:textId="77777777" w:rsidR="000C5C6A" w:rsidRDefault="000C5C6A" w:rsidP="00622BAB">
      <w:pPr>
        <w:rPr>
          <w:sz w:val="22"/>
          <w:szCs w:val="22"/>
        </w:rPr>
      </w:pPr>
    </w:p>
    <w:p w14:paraId="2F0FE009" w14:textId="77777777" w:rsidR="000C5C6A" w:rsidRDefault="00622BAB" w:rsidP="00622BAB">
      <w:pPr>
        <w:rPr>
          <w:sz w:val="22"/>
          <w:szCs w:val="22"/>
        </w:rPr>
      </w:pPr>
      <w:r w:rsidRPr="000C5C6A">
        <w:rPr>
          <w:b/>
          <w:bCs/>
          <w:sz w:val="22"/>
          <w:szCs w:val="22"/>
        </w:rPr>
        <w:t>Data Pre-Processing:</w:t>
      </w:r>
    </w:p>
    <w:p w14:paraId="5551BEBB" w14:textId="24C51541" w:rsidR="00573917" w:rsidRDefault="00622BAB" w:rsidP="00622BAB">
      <w:pPr>
        <w:rPr>
          <w:sz w:val="22"/>
          <w:szCs w:val="22"/>
        </w:rPr>
      </w:pPr>
      <w:r w:rsidRPr="00622BAB">
        <w:rPr>
          <w:sz w:val="22"/>
          <w:szCs w:val="22"/>
        </w:rPr>
        <w:t>We have plotted the histogram of the data and observed that the data is highly right skewed. To overcome the skewness, we have log-transformed the data, so that the data is now approximately normal and our models work well.</w:t>
      </w:r>
    </w:p>
    <w:p w14:paraId="37CD35E8" w14:textId="1DBD8020" w:rsidR="00573917" w:rsidRDefault="00573917" w:rsidP="00622BAB">
      <w:pPr>
        <w:rPr>
          <w:sz w:val="22"/>
          <w:szCs w:val="22"/>
        </w:rPr>
      </w:pPr>
      <w:r w:rsidRPr="00573917">
        <w:rPr>
          <w:noProof/>
          <w:sz w:val="22"/>
          <w:szCs w:val="22"/>
        </w:rPr>
        <w:drawing>
          <wp:inline distT="0" distB="0" distL="0" distR="0" wp14:anchorId="09E9070C" wp14:editId="1509360A">
            <wp:extent cx="5486400" cy="2822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822575"/>
                    </a:xfrm>
                    <a:prstGeom prst="rect">
                      <a:avLst/>
                    </a:prstGeom>
                  </pic:spPr>
                </pic:pic>
              </a:graphicData>
            </a:graphic>
          </wp:inline>
        </w:drawing>
      </w:r>
    </w:p>
    <w:p w14:paraId="20FE57DA" w14:textId="12812E9A" w:rsidR="00573917" w:rsidRDefault="00622BAB" w:rsidP="00622BAB">
      <w:pPr>
        <w:rPr>
          <w:sz w:val="22"/>
          <w:szCs w:val="22"/>
        </w:rPr>
      </w:pPr>
      <w:r w:rsidRPr="00622BAB">
        <w:rPr>
          <w:sz w:val="22"/>
          <w:szCs w:val="22"/>
        </w:rPr>
        <w:lastRenderedPageBreak/>
        <w:t xml:space="preserve">We have observed that some records have </w:t>
      </w:r>
      <w:r w:rsidR="00573917">
        <w:rPr>
          <w:sz w:val="22"/>
          <w:szCs w:val="22"/>
        </w:rPr>
        <w:t>zero</w:t>
      </w:r>
      <w:r w:rsidRPr="00622BAB">
        <w:rPr>
          <w:sz w:val="22"/>
          <w:szCs w:val="22"/>
        </w:rPr>
        <w:t xml:space="preserve"> values for some of the features. We have dropped those records from our datasets. Most probably they are the players who played very less number of matches. </w:t>
      </w:r>
    </w:p>
    <w:p w14:paraId="4F91157D" w14:textId="77777777" w:rsidR="00573917" w:rsidRDefault="00622BAB" w:rsidP="00622BAB">
      <w:pPr>
        <w:rPr>
          <w:sz w:val="22"/>
          <w:szCs w:val="22"/>
        </w:rPr>
      </w:pPr>
      <w:r w:rsidRPr="00573917">
        <w:rPr>
          <w:b/>
          <w:bCs/>
          <w:sz w:val="22"/>
          <w:szCs w:val="22"/>
        </w:rPr>
        <w:t>Model Building:</w:t>
      </w:r>
    </w:p>
    <w:p w14:paraId="06786343" w14:textId="6D8999A3" w:rsidR="00573917" w:rsidRPr="004A46A3" w:rsidRDefault="00622BAB" w:rsidP="00622BAB">
      <w:pPr>
        <w:rPr>
          <w:b/>
          <w:bCs/>
          <w:sz w:val="22"/>
          <w:szCs w:val="22"/>
        </w:rPr>
      </w:pPr>
      <w:r w:rsidRPr="00622BAB">
        <w:rPr>
          <w:sz w:val="22"/>
          <w:szCs w:val="22"/>
        </w:rPr>
        <w:t xml:space="preserve"> Now that we have processed and cleaned our data, we have to build the machine learning models on this cleaned data. We have implemented SGDRegressor, KNN-Regressor,Linear Regression using LeastSquare Estimates, Weighted KNN-Regressor and compared our models with the Scikit learn’s model and we have achieved almost similar results to that of the Scikit Implementation. </w:t>
      </w:r>
    </w:p>
    <w:p w14:paraId="5A2039BD" w14:textId="0D44F080" w:rsidR="004A46A3" w:rsidRPr="004A46A3" w:rsidRDefault="004A46A3" w:rsidP="00622BAB">
      <w:pPr>
        <w:rPr>
          <w:b/>
          <w:bCs/>
          <w:sz w:val="22"/>
          <w:szCs w:val="22"/>
        </w:rPr>
      </w:pPr>
      <w:r w:rsidRPr="004A46A3">
        <w:rPr>
          <w:b/>
          <w:bCs/>
          <w:sz w:val="22"/>
          <w:szCs w:val="22"/>
        </w:rPr>
        <w:t>Regression</w:t>
      </w:r>
      <w:r>
        <w:rPr>
          <w:b/>
          <w:bCs/>
          <w:sz w:val="22"/>
          <w:szCs w:val="22"/>
        </w:rPr>
        <w:t>:</w:t>
      </w:r>
    </w:p>
    <w:p w14:paraId="2705117C" w14:textId="77777777" w:rsidR="00573917" w:rsidRDefault="00622BAB" w:rsidP="00622BAB">
      <w:pPr>
        <w:rPr>
          <w:sz w:val="22"/>
          <w:szCs w:val="22"/>
        </w:rPr>
      </w:pPr>
      <w:r w:rsidRPr="00622BAB">
        <w:rPr>
          <w:sz w:val="22"/>
          <w:szCs w:val="22"/>
        </w:rPr>
        <w:t>We have provided the training data as the input to the models and found the best number of epoch using Cross Validation Data. AS we can see in the plots, the training error decreases as the epochs increases which means we are going towards convergence. We can increase the number of epochs to reduce the error furthermore, but we have stopped at 2000 epochs as the error fall rate is almost steady at this point. We have got the best number of epochs using cross validation. Now, we can run the model with this best number of epochs on test data and we can obtain the predicted values. We can then compare our predicted values with the actual values to get the error.</w:t>
      </w:r>
    </w:p>
    <w:p w14:paraId="2C50C8EF" w14:textId="5F171A1F" w:rsidR="004831AD" w:rsidRDefault="004A46A3" w:rsidP="00622BAB">
      <w:pPr>
        <w:rPr>
          <w:sz w:val="22"/>
          <w:szCs w:val="22"/>
        </w:rPr>
      </w:pPr>
      <w:r w:rsidRPr="004A46A3">
        <w:rPr>
          <w:noProof/>
          <w:sz w:val="22"/>
          <w:szCs w:val="22"/>
        </w:rPr>
        <w:drawing>
          <wp:inline distT="0" distB="0" distL="0" distR="0" wp14:anchorId="4F1ECD5B" wp14:editId="59B7E080">
            <wp:extent cx="5486400" cy="3462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62020"/>
                    </a:xfrm>
                    <a:prstGeom prst="rect">
                      <a:avLst/>
                    </a:prstGeom>
                  </pic:spPr>
                </pic:pic>
              </a:graphicData>
            </a:graphic>
          </wp:inline>
        </w:drawing>
      </w:r>
      <w:r w:rsidR="00622BAB" w:rsidRPr="00622BAB">
        <w:rPr>
          <w:sz w:val="22"/>
          <w:szCs w:val="22"/>
        </w:rPr>
        <w:t xml:space="preserve"> </w:t>
      </w:r>
    </w:p>
    <w:p w14:paraId="125ACB8A" w14:textId="403F15BF" w:rsidR="004A46A3" w:rsidRDefault="004A46A3" w:rsidP="00622BAB">
      <w:pPr>
        <w:rPr>
          <w:sz w:val="22"/>
          <w:szCs w:val="22"/>
        </w:rPr>
      </w:pPr>
    </w:p>
    <w:p w14:paraId="0AC91429" w14:textId="77777777" w:rsidR="004A46A3" w:rsidRPr="004A46A3" w:rsidRDefault="004A46A3" w:rsidP="004A46A3">
      <w:pPr>
        <w:pStyle w:val="Caption"/>
        <w:rPr>
          <w:b/>
          <w:bCs/>
          <w:i w:val="0"/>
          <w:iCs w:val="0"/>
          <w:sz w:val="22"/>
          <w:szCs w:val="22"/>
        </w:rPr>
      </w:pPr>
      <w:r w:rsidRPr="004A46A3">
        <w:rPr>
          <w:b/>
          <w:bCs/>
          <w:i w:val="0"/>
          <w:iCs w:val="0"/>
          <w:sz w:val="22"/>
          <w:szCs w:val="22"/>
        </w:rPr>
        <w:lastRenderedPageBreak/>
        <w:t xml:space="preserve">Data Visualization: </w:t>
      </w:r>
    </w:p>
    <w:p w14:paraId="4F320518" w14:textId="1451FE11" w:rsidR="004A46A3" w:rsidRDefault="004A46A3" w:rsidP="004A46A3">
      <w:pPr>
        <w:pStyle w:val="Caption"/>
        <w:rPr>
          <w:i w:val="0"/>
          <w:iCs w:val="0"/>
          <w:sz w:val="22"/>
          <w:szCs w:val="22"/>
        </w:rPr>
      </w:pPr>
      <w:r w:rsidRPr="004A46A3">
        <w:rPr>
          <w:i w:val="0"/>
          <w:iCs w:val="0"/>
          <w:sz w:val="22"/>
          <w:szCs w:val="22"/>
        </w:rPr>
        <w:t>The following is the data depicting the various statistics related to the project which impacts the outcome of the winning team.</w:t>
      </w:r>
    </w:p>
    <w:p w14:paraId="288C8DBF" w14:textId="2FD51117" w:rsidR="004A46A3" w:rsidRDefault="002A648E" w:rsidP="004A46A3">
      <w:r>
        <w:rPr>
          <w:noProof/>
        </w:rPr>
        <w:drawing>
          <wp:inline distT="0" distB="0" distL="0" distR="0" wp14:anchorId="1BFD7048" wp14:editId="72612BBF">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22B06A" w14:textId="2FE79C9D" w:rsidR="004A46A3" w:rsidRDefault="002A648E" w:rsidP="004A46A3">
      <w:r>
        <w:rPr>
          <w:noProof/>
        </w:rPr>
        <w:drawing>
          <wp:inline distT="0" distB="0" distL="0" distR="0" wp14:anchorId="636FFEC9" wp14:editId="395D4416">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8C805E9" w14:textId="74266429" w:rsidR="00642BD3" w:rsidRDefault="002A648E" w:rsidP="004A46A3">
      <w:r>
        <w:rPr>
          <w:noProof/>
        </w:rPr>
        <w:lastRenderedPageBreak/>
        <w:drawing>
          <wp:inline distT="0" distB="0" distL="0" distR="0" wp14:anchorId="7FDD6D54" wp14:editId="7E1B6AB6">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657DB2" w14:textId="1B61E9E4" w:rsidR="00642BD3" w:rsidRDefault="002A648E" w:rsidP="004A46A3">
      <w:r>
        <w:rPr>
          <w:noProof/>
        </w:rPr>
        <w:drawing>
          <wp:inline distT="0" distB="0" distL="0" distR="0" wp14:anchorId="16568C86" wp14:editId="27738DDD">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9515F6F" w14:textId="367F978F" w:rsidR="00642BD3" w:rsidRDefault="00642BD3" w:rsidP="004A46A3">
      <w:pPr>
        <w:rPr>
          <w:rStyle w:val="Emphasis"/>
          <w:sz w:val="30"/>
          <w:szCs w:val="30"/>
        </w:rPr>
      </w:pPr>
      <w:r>
        <w:rPr>
          <w:rStyle w:val="Emphasis"/>
          <w:sz w:val="30"/>
          <w:szCs w:val="30"/>
        </w:rPr>
        <w:t>Conclusion:</w:t>
      </w:r>
    </w:p>
    <w:p w14:paraId="57E61FCA" w14:textId="6D6111B5" w:rsidR="00642BD3" w:rsidRPr="00642BD3" w:rsidRDefault="00642BD3" w:rsidP="00642BD3">
      <w:pPr>
        <w:pStyle w:val="Caption"/>
        <w:rPr>
          <w:rStyle w:val="Emphasis"/>
          <w:i w:val="0"/>
          <w:iCs w:val="0"/>
          <w:sz w:val="22"/>
          <w:szCs w:val="22"/>
        </w:rPr>
      </w:pPr>
      <w:r w:rsidRPr="00642BD3">
        <w:rPr>
          <w:i w:val="0"/>
          <w:iCs w:val="0"/>
          <w:sz w:val="22"/>
          <w:szCs w:val="22"/>
        </w:rPr>
        <w:t xml:space="preserve">From the study there are numerous elements which impact result of any IPL match is observed. Main factors that fundamentally impact any IPL match could be their host group, non-home group, arena, winner of toss and many more. This relatively helped in the calculation of strength. Different ML techniques were handed down for IPL data set which contributed to this study. The data set consists of all the IPL matches that were </w:t>
      </w:r>
      <w:r w:rsidRPr="00642BD3">
        <w:rPr>
          <w:i w:val="0"/>
          <w:iCs w:val="0"/>
          <w:sz w:val="22"/>
          <w:szCs w:val="22"/>
        </w:rPr>
        <w:lastRenderedPageBreak/>
        <w:t>held from the past 6 years that is from 2014 to 2019. The prepared models were utilized to foresee the result of IPL matches. The T20 cricket has a scope for changeability, because even few balls can totally change the game. IPL was started 12 years back, there were very less number of games played compared to 50-50 and test games. Thus, structuring ML for anticipating game result with a precession of 75% is exceptionally good at this stage.</w:t>
      </w:r>
    </w:p>
    <w:sectPr w:rsidR="00642BD3" w:rsidRPr="00642BD3" w:rsidSect="00E2156C">
      <w:footerReference w:type="default" r:id="rId18"/>
      <w:pgSz w:w="12240" w:h="15840"/>
      <w:pgMar w:top="1728" w:right="1800" w:bottom="1440" w:left="1800" w:header="720" w:footer="720" w:gutter="0"/>
      <w:pgBorders w:offsetFrom="page">
        <w:top w:val="thickThinLargeGap" w:sz="24" w:space="24" w:color="60B4FF" w:themeColor="background2" w:themeShade="BF"/>
        <w:left w:val="thickThinLargeGap" w:sz="24" w:space="24" w:color="60B4FF" w:themeColor="background2" w:themeShade="BF"/>
        <w:bottom w:val="thinThickLargeGap" w:sz="24" w:space="24" w:color="60B4FF" w:themeColor="background2" w:themeShade="BF"/>
        <w:right w:val="thinThickLargeGap" w:sz="24" w:space="24" w:color="60B4FF" w:themeColor="background2"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B5498" w14:textId="77777777" w:rsidR="00E3254D" w:rsidRDefault="00E3254D">
      <w:pPr>
        <w:spacing w:before="0" w:after="0" w:line="240" w:lineRule="auto"/>
      </w:pPr>
      <w:r>
        <w:separator/>
      </w:r>
    </w:p>
  </w:endnote>
  <w:endnote w:type="continuationSeparator" w:id="0">
    <w:p w14:paraId="3E9CA240" w14:textId="77777777" w:rsidR="00E3254D" w:rsidRDefault="00E325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3AC6" w14:textId="77777777" w:rsidR="000C5C6A" w:rsidRDefault="000C5C6A">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1C703" w14:textId="77777777" w:rsidR="00E3254D" w:rsidRDefault="00E3254D">
      <w:pPr>
        <w:spacing w:before="0" w:after="0" w:line="240" w:lineRule="auto"/>
      </w:pPr>
      <w:r>
        <w:separator/>
      </w:r>
    </w:p>
  </w:footnote>
  <w:footnote w:type="continuationSeparator" w:id="0">
    <w:p w14:paraId="63651F18" w14:textId="77777777" w:rsidR="00E3254D" w:rsidRDefault="00E3254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5E83445"/>
    <w:multiLevelType w:val="multilevel"/>
    <w:tmpl w:val="F6582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A5284D"/>
    <w:multiLevelType w:val="hybridMultilevel"/>
    <w:tmpl w:val="B58C6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0B3318"/>
    <w:multiLevelType w:val="hybridMultilevel"/>
    <w:tmpl w:val="D81C2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7F07EB"/>
    <w:multiLevelType w:val="multilevel"/>
    <w:tmpl w:val="C5E8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1F9"/>
    <w:rsid w:val="000C5C6A"/>
    <w:rsid w:val="00175CC1"/>
    <w:rsid w:val="002A648E"/>
    <w:rsid w:val="004831AD"/>
    <w:rsid w:val="004A46A3"/>
    <w:rsid w:val="004C51F9"/>
    <w:rsid w:val="00573917"/>
    <w:rsid w:val="00622BAB"/>
    <w:rsid w:val="00642BD3"/>
    <w:rsid w:val="006B7487"/>
    <w:rsid w:val="007B4EE8"/>
    <w:rsid w:val="008866E5"/>
    <w:rsid w:val="00C57D14"/>
    <w:rsid w:val="00D92012"/>
    <w:rsid w:val="00E2156C"/>
    <w:rsid w:val="00E3254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813324"/>
  <w15:chartTrackingRefBased/>
  <w15:docId w15:val="{969BCA36-653A-40A8-8CA0-B4E57E481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v">
    <w:name w:val="gv"/>
    <w:basedOn w:val="Normal"/>
    <w:rsid w:val="006B748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6B7487"/>
    <w:rPr>
      <w:b/>
      <w:bCs/>
    </w:rPr>
  </w:style>
  <w:style w:type="paragraph" w:customStyle="1" w:styleId="jw">
    <w:name w:val="jw"/>
    <w:basedOn w:val="Normal"/>
    <w:rsid w:val="007B4EE8"/>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77483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8723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hart" Target="charts/chart4.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chart" Target="charts/chart2.xm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WIN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1-EA55-424D-B346-0A0C4E85F4E1}"/>
              </c:ext>
            </c:extLst>
          </c:dPt>
          <c:dPt>
            <c:idx val="1"/>
            <c:invertIfNegative val="0"/>
            <c:bubble3D val="0"/>
            <c:spPr>
              <a:solidFill>
                <a:srgbClr val="0070C0"/>
              </a:solidFill>
              <a:ln>
                <a:noFill/>
              </a:ln>
              <a:effectLst/>
            </c:spPr>
            <c:extLst>
              <c:ext xmlns:c16="http://schemas.microsoft.com/office/drawing/2014/chart" uri="{C3380CC4-5D6E-409C-BE32-E72D297353CC}">
                <c16:uniqueId val="{00000003-EA55-424D-B346-0A0C4E85F4E1}"/>
              </c:ext>
            </c:extLst>
          </c:dPt>
          <c:dPt>
            <c:idx val="2"/>
            <c:invertIfNegative val="0"/>
            <c:bubble3D val="0"/>
            <c:spPr>
              <a:solidFill>
                <a:srgbClr val="7030A0"/>
              </a:solidFill>
              <a:ln>
                <a:noFill/>
              </a:ln>
              <a:effectLst/>
            </c:spPr>
            <c:extLst>
              <c:ext xmlns:c16="http://schemas.microsoft.com/office/drawing/2014/chart" uri="{C3380CC4-5D6E-409C-BE32-E72D297353CC}">
                <c16:uniqueId val="{00000005-EA55-424D-B346-0A0C4E85F4E1}"/>
              </c:ext>
            </c:extLst>
          </c:dPt>
          <c:dPt>
            <c:idx val="3"/>
            <c:invertIfNegative val="0"/>
            <c:bubble3D val="0"/>
            <c:spPr>
              <a:solidFill>
                <a:srgbClr val="FF33CC"/>
              </a:solidFill>
              <a:ln>
                <a:noFill/>
              </a:ln>
              <a:effectLst/>
            </c:spPr>
            <c:extLst>
              <c:ext xmlns:c16="http://schemas.microsoft.com/office/drawing/2014/chart" uri="{C3380CC4-5D6E-409C-BE32-E72D297353CC}">
                <c16:uniqueId val="{00000007-EA55-424D-B346-0A0C4E85F4E1}"/>
              </c:ext>
            </c:extLst>
          </c:dPt>
          <c:dPt>
            <c:idx val="4"/>
            <c:invertIfNegative val="0"/>
            <c:bubble3D val="0"/>
            <c:spPr>
              <a:solidFill>
                <a:srgbClr val="FF0000"/>
              </a:solidFill>
              <a:ln>
                <a:noFill/>
              </a:ln>
              <a:effectLst/>
            </c:spPr>
            <c:extLst>
              <c:ext xmlns:c16="http://schemas.microsoft.com/office/drawing/2014/chart" uri="{C3380CC4-5D6E-409C-BE32-E72D297353CC}">
                <c16:uniqueId val="{00000009-EA55-424D-B346-0A0C4E85F4E1}"/>
              </c:ext>
            </c:extLst>
          </c:dPt>
          <c:dPt>
            <c:idx val="5"/>
            <c:invertIfNegative val="0"/>
            <c:bubble3D val="0"/>
            <c:spPr>
              <a:solidFill>
                <a:srgbClr val="00B0F0"/>
              </a:solidFill>
              <a:ln>
                <a:noFill/>
              </a:ln>
              <a:effectLst/>
            </c:spPr>
            <c:extLst>
              <c:ext xmlns:c16="http://schemas.microsoft.com/office/drawing/2014/chart" uri="{C3380CC4-5D6E-409C-BE32-E72D297353CC}">
                <c16:uniqueId val="{0000000B-EA55-424D-B346-0A0C4E85F4E1}"/>
              </c:ext>
            </c:extLst>
          </c:dPt>
          <c:dPt>
            <c:idx val="6"/>
            <c:invertIfNegative val="0"/>
            <c:bubble3D val="0"/>
            <c:spPr>
              <a:solidFill>
                <a:srgbClr val="CB0B2B"/>
              </a:solidFill>
              <a:ln>
                <a:noFill/>
              </a:ln>
              <a:effectLst/>
            </c:spPr>
            <c:extLst>
              <c:ext xmlns:c16="http://schemas.microsoft.com/office/drawing/2014/chart" uri="{C3380CC4-5D6E-409C-BE32-E72D297353CC}">
                <c16:uniqueId val="{0000000D-EA55-424D-B346-0A0C4E85F4E1}"/>
              </c:ext>
            </c:extLst>
          </c:dPt>
          <c:dPt>
            <c:idx val="7"/>
            <c:invertIfNegative val="0"/>
            <c:bubble3D val="0"/>
            <c:spPr>
              <a:solidFill>
                <a:schemeClr val="accent2"/>
              </a:solidFill>
              <a:ln>
                <a:noFill/>
              </a:ln>
              <a:effectLst/>
            </c:spPr>
            <c:extLst>
              <c:ext xmlns:c16="http://schemas.microsoft.com/office/drawing/2014/chart" uri="{C3380CC4-5D6E-409C-BE32-E72D297353CC}">
                <c16:uniqueId val="{0000000F-EA55-424D-B346-0A0C4E85F4E1}"/>
              </c:ext>
            </c:extLst>
          </c:dPt>
          <c:cat>
            <c:strRef>
              <c:f>Sheet1!$A$2:$A$9</c:f>
              <c:strCache>
                <c:ptCount val="8"/>
                <c:pt idx="0">
                  <c:v>CSK</c:v>
                </c:pt>
                <c:pt idx="1">
                  <c:v>MI</c:v>
                </c:pt>
                <c:pt idx="2">
                  <c:v>KKR</c:v>
                </c:pt>
                <c:pt idx="3">
                  <c:v>RR</c:v>
                </c:pt>
                <c:pt idx="4">
                  <c:v>RCB</c:v>
                </c:pt>
                <c:pt idx="5">
                  <c:v>DC</c:v>
                </c:pt>
                <c:pt idx="6">
                  <c:v>PBKS</c:v>
                </c:pt>
                <c:pt idx="7">
                  <c:v>SRH</c:v>
                </c:pt>
              </c:strCache>
            </c:strRef>
          </c:cat>
          <c:val>
            <c:numRef>
              <c:f>Sheet1!$B$2:$B$9</c:f>
              <c:numCache>
                <c:formatCode>General</c:formatCode>
                <c:ptCount val="8"/>
                <c:pt idx="0">
                  <c:v>62</c:v>
                </c:pt>
                <c:pt idx="1">
                  <c:v>57</c:v>
                </c:pt>
                <c:pt idx="2">
                  <c:v>51</c:v>
                </c:pt>
                <c:pt idx="3">
                  <c:v>49</c:v>
                </c:pt>
                <c:pt idx="4">
                  <c:v>45</c:v>
                </c:pt>
                <c:pt idx="5">
                  <c:v>43</c:v>
                </c:pt>
                <c:pt idx="6">
                  <c:v>45</c:v>
                </c:pt>
                <c:pt idx="7">
                  <c:v>53</c:v>
                </c:pt>
              </c:numCache>
            </c:numRef>
          </c:val>
          <c:extLst>
            <c:ext xmlns:c16="http://schemas.microsoft.com/office/drawing/2014/chart" uri="{C3380CC4-5D6E-409C-BE32-E72D297353CC}">
              <c16:uniqueId val="{00000010-EA55-424D-B346-0A0C4E85F4E1}"/>
            </c:ext>
          </c:extLst>
        </c:ser>
        <c:dLbls>
          <c:showLegendKey val="0"/>
          <c:showVal val="0"/>
          <c:showCatName val="0"/>
          <c:showSerName val="0"/>
          <c:showPercent val="0"/>
          <c:showBubbleSize val="0"/>
        </c:dLbls>
        <c:gapWidth val="174"/>
        <c:axId val="145330752"/>
        <c:axId val="145329920"/>
      </c:barChart>
      <c:catAx>
        <c:axId val="145330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329920"/>
        <c:crosses val="autoZero"/>
        <c:auto val="1"/>
        <c:lblAlgn val="ctr"/>
        <c:lblOffset val="100"/>
        <c:noMultiLvlLbl val="0"/>
      </c:catAx>
      <c:valAx>
        <c:axId val="14532992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33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HOME GROUND ADVANTAGE</c:v>
                </c:pt>
              </c:strCache>
            </c:strRef>
          </c:tx>
          <c:spPr>
            <a:solidFill>
              <a:schemeClr val="accent1"/>
            </a:soli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1-1BE6-4EB8-97D2-31532FECC881}"/>
              </c:ext>
            </c:extLst>
          </c:dPt>
          <c:dPt>
            <c:idx val="1"/>
            <c:invertIfNegative val="0"/>
            <c:bubble3D val="0"/>
            <c:spPr>
              <a:solidFill>
                <a:srgbClr val="0070C0"/>
              </a:solidFill>
              <a:ln>
                <a:noFill/>
              </a:ln>
              <a:effectLst/>
            </c:spPr>
            <c:extLst>
              <c:ext xmlns:c16="http://schemas.microsoft.com/office/drawing/2014/chart" uri="{C3380CC4-5D6E-409C-BE32-E72D297353CC}">
                <c16:uniqueId val="{00000003-1BE6-4EB8-97D2-31532FECC881}"/>
              </c:ext>
            </c:extLst>
          </c:dPt>
          <c:dPt>
            <c:idx val="2"/>
            <c:invertIfNegative val="0"/>
            <c:bubble3D val="0"/>
            <c:spPr>
              <a:solidFill>
                <a:srgbClr val="7030A0"/>
              </a:solidFill>
              <a:ln>
                <a:noFill/>
              </a:ln>
              <a:effectLst/>
            </c:spPr>
            <c:extLst>
              <c:ext xmlns:c16="http://schemas.microsoft.com/office/drawing/2014/chart" uri="{C3380CC4-5D6E-409C-BE32-E72D297353CC}">
                <c16:uniqueId val="{00000005-1BE6-4EB8-97D2-31532FECC881}"/>
              </c:ext>
            </c:extLst>
          </c:dPt>
          <c:dPt>
            <c:idx val="3"/>
            <c:invertIfNegative val="0"/>
            <c:bubble3D val="0"/>
            <c:spPr>
              <a:solidFill>
                <a:srgbClr val="FF33CC"/>
              </a:solidFill>
              <a:ln>
                <a:noFill/>
              </a:ln>
              <a:effectLst/>
            </c:spPr>
            <c:extLst>
              <c:ext xmlns:c16="http://schemas.microsoft.com/office/drawing/2014/chart" uri="{C3380CC4-5D6E-409C-BE32-E72D297353CC}">
                <c16:uniqueId val="{00000007-1BE6-4EB8-97D2-31532FECC881}"/>
              </c:ext>
            </c:extLst>
          </c:dPt>
          <c:dPt>
            <c:idx val="4"/>
            <c:invertIfNegative val="0"/>
            <c:bubble3D val="0"/>
            <c:spPr>
              <a:solidFill>
                <a:srgbClr val="CB0B2B"/>
              </a:solidFill>
              <a:ln>
                <a:noFill/>
              </a:ln>
              <a:effectLst/>
            </c:spPr>
            <c:extLst>
              <c:ext xmlns:c16="http://schemas.microsoft.com/office/drawing/2014/chart" uri="{C3380CC4-5D6E-409C-BE32-E72D297353CC}">
                <c16:uniqueId val="{00000009-1BE6-4EB8-97D2-31532FECC881}"/>
              </c:ext>
            </c:extLst>
          </c:dPt>
          <c:dPt>
            <c:idx val="5"/>
            <c:invertIfNegative val="0"/>
            <c:bubble3D val="0"/>
            <c:spPr>
              <a:solidFill>
                <a:srgbClr val="00B0F0"/>
              </a:solidFill>
              <a:ln>
                <a:noFill/>
              </a:ln>
              <a:effectLst/>
            </c:spPr>
            <c:extLst>
              <c:ext xmlns:c16="http://schemas.microsoft.com/office/drawing/2014/chart" uri="{C3380CC4-5D6E-409C-BE32-E72D297353CC}">
                <c16:uniqueId val="{0000000B-1BE6-4EB8-97D2-31532FECC881}"/>
              </c:ext>
            </c:extLst>
          </c:dPt>
          <c:dPt>
            <c:idx val="6"/>
            <c:invertIfNegative val="0"/>
            <c:bubble3D val="0"/>
            <c:spPr>
              <a:solidFill>
                <a:srgbClr val="FF0000"/>
              </a:solidFill>
              <a:ln>
                <a:noFill/>
              </a:ln>
              <a:effectLst/>
            </c:spPr>
            <c:extLst>
              <c:ext xmlns:c16="http://schemas.microsoft.com/office/drawing/2014/chart" uri="{C3380CC4-5D6E-409C-BE32-E72D297353CC}">
                <c16:uniqueId val="{0000000D-1BE6-4EB8-97D2-31532FECC881}"/>
              </c:ext>
            </c:extLst>
          </c:dPt>
          <c:dPt>
            <c:idx val="7"/>
            <c:invertIfNegative val="0"/>
            <c:bubble3D val="0"/>
            <c:spPr>
              <a:solidFill>
                <a:schemeClr val="accent2"/>
              </a:solidFill>
              <a:ln>
                <a:noFill/>
              </a:ln>
              <a:effectLst/>
            </c:spPr>
            <c:extLst>
              <c:ext xmlns:c16="http://schemas.microsoft.com/office/drawing/2014/chart" uri="{C3380CC4-5D6E-409C-BE32-E72D297353CC}">
                <c16:uniqueId val="{0000000F-1BE6-4EB8-97D2-31532FECC881}"/>
              </c:ext>
            </c:extLst>
          </c:dPt>
          <c:cat>
            <c:strRef>
              <c:f>Sheet1!$A$2:$A$9</c:f>
              <c:strCache>
                <c:ptCount val="8"/>
                <c:pt idx="0">
                  <c:v>CSK</c:v>
                </c:pt>
                <c:pt idx="1">
                  <c:v>MI</c:v>
                </c:pt>
                <c:pt idx="2">
                  <c:v>KKR</c:v>
                </c:pt>
                <c:pt idx="3">
                  <c:v>RR</c:v>
                </c:pt>
                <c:pt idx="4">
                  <c:v>RCB</c:v>
                </c:pt>
                <c:pt idx="5">
                  <c:v>DC</c:v>
                </c:pt>
                <c:pt idx="6">
                  <c:v>PBKS</c:v>
                </c:pt>
                <c:pt idx="7">
                  <c:v>SRH</c:v>
                </c:pt>
              </c:strCache>
            </c:strRef>
          </c:cat>
          <c:val>
            <c:numRef>
              <c:f>Sheet1!$B$2:$B$9</c:f>
              <c:numCache>
                <c:formatCode>General</c:formatCode>
                <c:ptCount val="8"/>
                <c:pt idx="0">
                  <c:v>67.44</c:v>
                </c:pt>
                <c:pt idx="1">
                  <c:v>57</c:v>
                </c:pt>
                <c:pt idx="2">
                  <c:v>60</c:v>
                </c:pt>
                <c:pt idx="3">
                  <c:v>50</c:v>
                </c:pt>
                <c:pt idx="4">
                  <c:v>52</c:v>
                </c:pt>
                <c:pt idx="5">
                  <c:v>48</c:v>
                </c:pt>
                <c:pt idx="6">
                  <c:v>57</c:v>
                </c:pt>
                <c:pt idx="7">
                  <c:v>59</c:v>
                </c:pt>
              </c:numCache>
            </c:numRef>
          </c:val>
          <c:extLst>
            <c:ext xmlns:c16="http://schemas.microsoft.com/office/drawing/2014/chart" uri="{C3380CC4-5D6E-409C-BE32-E72D297353CC}">
              <c16:uniqueId val="{00000010-1BE6-4EB8-97D2-31532FECC881}"/>
            </c:ext>
          </c:extLst>
        </c:ser>
        <c:dLbls>
          <c:showLegendKey val="0"/>
          <c:showVal val="0"/>
          <c:showCatName val="0"/>
          <c:showSerName val="0"/>
          <c:showPercent val="0"/>
          <c:showBubbleSize val="0"/>
        </c:dLbls>
        <c:gapWidth val="182"/>
        <c:axId val="145146160"/>
        <c:axId val="145146576"/>
      </c:barChart>
      <c:catAx>
        <c:axId val="145146160"/>
        <c:scaling>
          <c:orientation val="minMax"/>
        </c:scaling>
        <c:delete val="0"/>
        <c:axPos val="b"/>
        <c:numFmt formatCode="General" sourceLinked="1"/>
        <c:majorTickMark val="none"/>
        <c:minorTickMark val="none"/>
        <c:tickLblPos val="nextTo"/>
        <c:spPr>
          <a:noFill/>
          <a:ln w="9525" cap="flat" cmpd="sng" algn="ctr">
            <a:solidFill>
              <a:srgbClr val="0070C0"/>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46576"/>
        <c:crosses val="autoZero"/>
        <c:auto val="1"/>
        <c:lblAlgn val="ctr"/>
        <c:lblOffset val="100"/>
        <c:noMultiLvlLbl val="0"/>
      </c:catAx>
      <c:valAx>
        <c:axId val="14514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4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6861694371536893E-2"/>
          <c:y val="0.14718253968253969"/>
          <c:w val="0.8474555263925343"/>
          <c:h val="0.69776434195725545"/>
        </c:manualLayout>
      </c:layout>
      <c:barChart>
        <c:barDir val="col"/>
        <c:grouping val="clustered"/>
        <c:varyColors val="0"/>
        <c:ser>
          <c:idx val="0"/>
          <c:order val="0"/>
          <c:tx>
            <c:strRef>
              <c:f>Sheet1!$B$1</c:f>
              <c:strCache>
                <c:ptCount val="1"/>
                <c:pt idx="0">
                  <c:v>IPL TROPHIES</c:v>
                </c:pt>
              </c:strCache>
            </c:strRef>
          </c:tx>
          <c:spPr>
            <a:solidFill>
              <a:schemeClr val="accent2"/>
            </a:soli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1-6004-49DD-895B-48F693E0C8DA}"/>
              </c:ext>
            </c:extLst>
          </c:dPt>
          <c:dPt>
            <c:idx val="1"/>
            <c:invertIfNegative val="0"/>
            <c:bubble3D val="0"/>
            <c:spPr>
              <a:solidFill>
                <a:srgbClr val="0070C0"/>
              </a:solidFill>
              <a:ln>
                <a:noFill/>
              </a:ln>
              <a:effectLst/>
            </c:spPr>
            <c:extLst>
              <c:ext xmlns:c16="http://schemas.microsoft.com/office/drawing/2014/chart" uri="{C3380CC4-5D6E-409C-BE32-E72D297353CC}">
                <c16:uniqueId val="{00000003-6004-49DD-895B-48F693E0C8DA}"/>
              </c:ext>
            </c:extLst>
          </c:dPt>
          <c:dPt>
            <c:idx val="2"/>
            <c:invertIfNegative val="0"/>
            <c:bubble3D val="0"/>
            <c:spPr>
              <a:solidFill>
                <a:srgbClr val="7030A0"/>
              </a:solidFill>
              <a:ln>
                <a:noFill/>
              </a:ln>
              <a:effectLst/>
            </c:spPr>
            <c:extLst>
              <c:ext xmlns:c16="http://schemas.microsoft.com/office/drawing/2014/chart" uri="{C3380CC4-5D6E-409C-BE32-E72D297353CC}">
                <c16:uniqueId val="{00000005-6004-49DD-895B-48F693E0C8DA}"/>
              </c:ext>
            </c:extLst>
          </c:dPt>
          <c:dPt>
            <c:idx val="3"/>
            <c:invertIfNegative val="0"/>
            <c:bubble3D val="0"/>
            <c:spPr>
              <a:solidFill>
                <a:srgbClr val="FF33CC"/>
              </a:solidFill>
              <a:ln>
                <a:noFill/>
              </a:ln>
              <a:effectLst/>
            </c:spPr>
            <c:extLst>
              <c:ext xmlns:c16="http://schemas.microsoft.com/office/drawing/2014/chart" uri="{C3380CC4-5D6E-409C-BE32-E72D297353CC}">
                <c16:uniqueId val="{00000007-6004-49DD-895B-48F693E0C8DA}"/>
              </c:ext>
            </c:extLst>
          </c:dPt>
          <c:cat>
            <c:strRef>
              <c:f>Sheet1!$A$2:$A$9</c:f>
              <c:strCache>
                <c:ptCount val="8"/>
                <c:pt idx="0">
                  <c:v>CSK</c:v>
                </c:pt>
                <c:pt idx="1">
                  <c:v>MI</c:v>
                </c:pt>
                <c:pt idx="2">
                  <c:v>KKR</c:v>
                </c:pt>
                <c:pt idx="3">
                  <c:v>RR</c:v>
                </c:pt>
                <c:pt idx="4">
                  <c:v>RCB</c:v>
                </c:pt>
                <c:pt idx="5">
                  <c:v>DC</c:v>
                </c:pt>
                <c:pt idx="6">
                  <c:v>PBKS</c:v>
                </c:pt>
                <c:pt idx="7">
                  <c:v>SRH</c:v>
                </c:pt>
              </c:strCache>
            </c:strRef>
          </c:cat>
          <c:val>
            <c:numRef>
              <c:f>Sheet1!$B$2:$B$9</c:f>
              <c:numCache>
                <c:formatCode>General</c:formatCode>
                <c:ptCount val="8"/>
                <c:pt idx="0">
                  <c:v>3</c:v>
                </c:pt>
                <c:pt idx="1">
                  <c:v>5</c:v>
                </c:pt>
                <c:pt idx="2">
                  <c:v>2</c:v>
                </c:pt>
                <c:pt idx="3">
                  <c:v>1</c:v>
                </c:pt>
                <c:pt idx="4">
                  <c:v>0</c:v>
                </c:pt>
                <c:pt idx="5">
                  <c:v>0</c:v>
                </c:pt>
                <c:pt idx="6">
                  <c:v>0</c:v>
                </c:pt>
                <c:pt idx="7">
                  <c:v>1</c:v>
                </c:pt>
              </c:numCache>
            </c:numRef>
          </c:val>
          <c:extLst>
            <c:ext xmlns:c16="http://schemas.microsoft.com/office/drawing/2014/chart" uri="{C3380CC4-5D6E-409C-BE32-E72D297353CC}">
              <c16:uniqueId val="{00000008-6004-49DD-895B-48F693E0C8DA}"/>
            </c:ext>
          </c:extLst>
        </c:ser>
        <c:dLbls>
          <c:showLegendKey val="0"/>
          <c:showVal val="0"/>
          <c:showCatName val="0"/>
          <c:showSerName val="0"/>
          <c:showPercent val="0"/>
          <c:showBubbleSize val="0"/>
        </c:dLbls>
        <c:gapWidth val="182"/>
        <c:axId val="156453888"/>
        <c:axId val="156453056"/>
      </c:barChart>
      <c:catAx>
        <c:axId val="15645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53056"/>
        <c:crosses val="autoZero"/>
        <c:auto val="1"/>
        <c:lblAlgn val="ctr"/>
        <c:lblOffset val="100"/>
        <c:noMultiLvlLbl val="0"/>
      </c:catAx>
      <c:valAx>
        <c:axId val="15645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453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PLAYOFF %</c:v>
                </c:pt>
              </c:strCache>
            </c:strRef>
          </c:tx>
          <c:spPr>
            <a:solidFill>
              <a:schemeClr val="accent2"/>
            </a:soli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1-5ACF-4F8F-80B6-E0FEB58396A5}"/>
              </c:ext>
            </c:extLst>
          </c:dPt>
          <c:dPt>
            <c:idx val="1"/>
            <c:invertIfNegative val="0"/>
            <c:bubble3D val="0"/>
            <c:spPr>
              <a:solidFill>
                <a:srgbClr val="0070C0"/>
              </a:solidFill>
              <a:ln>
                <a:noFill/>
              </a:ln>
              <a:effectLst/>
            </c:spPr>
            <c:extLst>
              <c:ext xmlns:c16="http://schemas.microsoft.com/office/drawing/2014/chart" uri="{C3380CC4-5D6E-409C-BE32-E72D297353CC}">
                <c16:uniqueId val="{00000003-5ACF-4F8F-80B6-E0FEB58396A5}"/>
              </c:ext>
            </c:extLst>
          </c:dPt>
          <c:dPt>
            <c:idx val="2"/>
            <c:invertIfNegative val="0"/>
            <c:bubble3D val="0"/>
            <c:spPr>
              <a:solidFill>
                <a:srgbClr val="7030A0"/>
              </a:solidFill>
              <a:ln>
                <a:noFill/>
              </a:ln>
              <a:effectLst/>
            </c:spPr>
            <c:extLst>
              <c:ext xmlns:c16="http://schemas.microsoft.com/office/drawing/2014/chart" uri="{C3380CC4-5D6E-409C-BE32-E72D297353CC}">
                <c16:uniqueId val="{00000005-5ACF-4F8F-80B6-E0FEB58396A5}"/>
              </c:ext>
            </c:extLst>
          </c:dPt>
          <c:dPt>
            <c:idx val="3"/>
            <c:invertIfNegative val="0"/>
            <c:bubble3D val="0"/>
            <c:spPr>
              <a:solidFill>
                <a:srgbClr val="FF33CC"/>
              </a:solidFill>
              <a:ln>
                <a:noFill/>
              </a:ln>
              <a:effectLst/>
            </c:spPr>
            <c:extLst>
              <c:ext xmlns:c16="http://schemas.microsoft.com/office/drawing/2014/chart" uri="{C3380CC4-5D6E-409C-BE32-E72D297353CC}">
                <c16:uniqueId val="{00000007-5ACF-4F8F-80B6-E0FEB58396A5}"/>
              </c:ext>
            </c:extLst>
          </c:dPt>
          <c:dPt>
            <c:idx val="4"/>
            <c:invertIfNegative val="0"/>
            <c:bubble3D val="0"/>
            <c:spPr>
              <a:solidFill>
                <a:srgbClr val="CB0B2B"/>
              </a:solidFill>
              <a:ln>
                <a:noFill/>
              </a:ln>
              <a:effectLst/>
            </c:spPr>
            <c:extLst>
              <c:ext xmlns:c16="http://schemas.microsoft.com/office/drawing/2014/chart" uri="{C3380CC4-5D6E-409C-BE32-E72D297353CC}">
                <c16:uniqueId val="{00000009-5ACF-4F8F-80B6-E0FEB58396A5}"/>
              </c:ext>
            </c:extLst>
          </c:dPt>
          <c:dPt>
            <c:idx val="5"/>
            <c:invertIfNegative val="0"/>
            <c:bubble3D val="0"/>
            <c:spPr>
              <a:solidFill>
                <a:srgbClr val="00B0F0"/>
              </a:solidFill>
              <a:ln>
                <a:noFill/>
              </a:ln>
              <a:effectLst/>
            </c:spPr>
            <c:extLst>
              <c:ext xmlns:c16="http://schemas.microsoft.com/office/drawing/2014/chart" uri="{C3380CC4-5D6E-409C-BE32-E72D297353CC}">
                <c16:uniqueId val="{0000000B-5ACF-4F8F-80B6-E0FEB58396A5}"/>
              </c:ext>
            </c:extLst>
          </c:dPt>
          <c:dPt>
            <c:idx val="6"/>
            <c:invertIfNegative val="0"/>
            <c:bubble3D val="0"/>
            <c:spPr>
              <a:solidFill>
                <a:srgbClr val="FF0000"/>
              </a:solidFill>
              <a:ln>
                <a:noFill/>
              </a:ln>
              <a:effectLst/>
            </c:spPr>
            <c:extLst>
              <c:ext xmlns:c16="http://schemas.microsoft.com/office/drawing/2014/chart" uri="{C3380CC4-5D6E-409C-BE32-E72D297353CC}">
                <c16:uniqueId val="{0000000D-5ACF-4F8F-80B6-E0FEB58396A5}"/>
              </c:ext>
            </c:extLst>
          </c:dPt>
          <c:cat>
            <c:strRef>
              <c:f>Sheet1!$A$2:$A$9</c:f>
              <c:strCache>
                <c:ptCount val="8"/>
                <c:pt idx="0">
                  <c:v>CSK</c:v>
                </c:pt>
                <c:pt idx="1">
                  <c:v>MI</c:v>
                </c:pt>
                <c:pt idx="2">
                  <c:v>KKR</c:v>
                </c:pt>
                <c:pt idx="3">
                  <c:v>RR</c:v>
                </c:pt>
                <c:pt idx="4">
                  <c:v>RCB</c:v>
                </c:pt>
                <c:pt idx="5">
                  <c:v>DC</c:v>
                </c:pt>
                <c:pt idx="6">
                  <c:v>PBKS</c:v>
                </c:pt>
                <c:pt idx="7">
                  <c:v>SRH</c:v>
                </c:pt>
              </c:strCache>
            </c:strRef>
          </c:cat>
          <c:val>
            <c:numRef>
              <c:f>Sheet1!$B$2:$B$9</c:f>
              <c:numCache>
                <c:formatCode>General</c:formatCode>
                <c:ptCount val="8"/>
                <c:pt idx="0">
                  <c:v>90.9</c:v>
                </c:pt>
                <c:pt idx="1">
                  <c:v>69.23</c:v>
                </c:pt>
                <c:pt idx="2">
                  <c:v>46.1</c:v>
                </c:pt>
                <c:pt idx="3">
                  <c:v>36.36</c:v>
                </c:pt>
                <c:pt idx="4">
                  <c:v>46.15</c:v>
                </c:pt>
                <c:pt idx="5">
                  <c:v>38.46</c:v>
                </c:pt>
                <c:pt idx="6">
                  <c:v>15.38</c:v>
                </c:pt>
                <c:pt idx="7">
                  <c:v>75</c:v>
                </c:pt>
              </c:numCache>
            </c:numRef>
          </c:val>
          <c:extLst>
            <c:ext xmlns:c16="http://schemas.microsoft.com/office/drawing/2014/chart" uri="{C3380CC4-5D6E-409C-BE32-E72D297353CC}">
              <c16:uniqueId val="{0000000E-5ACF-4F8F-80B6-E0FEB58396A5}"/>
            </c:ext>
          </c:extLst>
        </c:ser>
        <c:dLbls>
          <c:showLegendKey val="0"/>
          <c:showVal val="0"/>
          <c:showCatName val="0"/>
          <c:showSerName val="0"/>
          <c:showPercent val="0"/>
          <c:showBubbleSize val="0"/>
        </c:dLbls>
        <c:gapWidth val="219"/>
        <c:overlap val="-27"/>
        <c:axId val="158984016"/>
        <c:axId val="158983184"/>
      </c:barChart>
      <c:catAx>
        <c:axId val="15898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983184"/>
        <c:crosses val="autoZero"/>
        <c:auto val="1"/>
        <c:lblAlgn val="ctr"/>
        <c:lblOffset val="100"/>
        <c:noMultiLvlLbl val="0"/>
      </c:catAx>
      <c:valAx>
        <c:axId val="158983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984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2021-05-09T00:00:00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143</TotalTime>
  <Pages>9</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Machine Learning in Match Prediction</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Match Prediction</dc:title>
  <dc:subject>Winner Prediction of ipl</dc:subject>
  <dc:creator>Progressors</dc:creator>
  <cp:keywords>ML in Match Prediction</cp:keywords>
  <cp:lastModifiedBy>abhishekmane2003@outlook.com</cp:lastModifiedBy>
  <cp:revision>2</cp:revision>
  <dcterms:created xsi:type="dcterms:W3CDTF">2021-05-09T06:15:00Z</dcterms:created>
  <dcterms:modified xsi:type="dcterms:W3CDTF">2021-05-09T14:52:00Z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